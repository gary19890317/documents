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26E7C" w14:textId="51D48F77" w:rsidR="00B2198A" w:rsidRPr="00C30872" w:rsidRDefault="00EA0E6C" w:rsidP="00B2198A">
      <w:pPr>
        <w:pStyle w:val="Title"/>
      </w:pPr>
      <w:r>
        <w:t>Baobyte</w:t>
      </w:r>
    </w:p>
    <w:p w14:paraId="60656BA1" w14:textId="77777777" w:rsidR="00B2198A" w:rsidRPr="00C30872" w:rsidRDefault="00C30872" w:rsidP="00B2198A">
      <w:pPr>
        <w:pStyle w:val="Title"/>
      </w:pPr>
      <w:r w:rsidRPr="00C3087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7D1E00" wp14:editId="51F4DE7C">
                <wp:simplePos x="0" y="0"/>
                <wp:positionH relativeFrom="column">
                  <wp:posOffset>7123240</wp:posOffset>
                </wp:positionH>
                <wp:positionV relativeFrom="paragraph">
                  <wp:posOffset>-472440</wp:posOffset>
                </wp:positionV>
                <wp:extent cx="7832725" cy="447675"/>
                <wp:effectExtent l="0" t="0" r="0" b="9525"/>
                <wp:wrapNone/>
                <wp:docPr id="1" name="Rectángulo 41" descr="decorative eleme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2725" cy="447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8883037" id="Rectángulo 41" o:spid="_x0000_s1026" alt="decorative element" style="position:absolute;margin-left:560.9pt;margin-top:-37.2pt;width:616.75pt;height:3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" fillcolor="#1cade4 [3204]" stroked="f" strokeweight="1pt">
                <v:fill color2="#1481ab [2404]" rotate="t" angle="270" colors="0 #1cade4;62259f #1482ac" focus="100%" type="gradient"/>
              </v:rect>
            </w:pict>
          </mc:Fallback>
        </mc:AlternateContent>
      </w:r>
      <w:r w:rsidR="006F4D0B">
        <w:rPr>
          <w:lang w:bidi="es-ES"/>
        </w:rPr>
        <w:t>udev-it</w:t>
      </w:r>
    </w:p>
    <w:sdt>
      <w:sdtPr>
        <w:rPr>
          <w:rFonts w:asciiTheme="minorHAnsi" w:eastAsiaTheme="minorEastAsia" w:hAnsiTheme="minorHAnsi" w:cstheme="minorBidi"/>
          <w:color w:val="0D0D0D" w:themeColor="text1" w:themeTint="F2"/>
          <w:sz w:val="22"/>
          <w:szCs w:val="20"/>
          <w:lang w:val="es-ES"/>
        </w:rPr>
        <w:id w:val="-1242550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541B1" w14:textId="2D6D739B" w:rsidR="002F237C" w:rsidRPr="002F237C" w:rsidRDefault="002F237C">
          <w:pPr>
            <w:pStyle w:val="TOCHeading"/>
            <w:rPr>
              <w:color w:val="auto"/>
            </w:rPr>
          </w:pPr>
          <w:r w:rsidRPr="002F237C">
            <w:rPr>
              <w:color w:val="auto"/>
              <w:lang w:val="es-ES"/>
            </w:rPr>
            <w:t>Contenido</w:t>
          </w:r>
        </w:p>
        <w:p w14:paraId="179EA7FF" w14:textId="1523A870" w:rsidR="0007284C" w:rsidRDefault="002F237C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320789" w:history="1">
            <w:r w:rsidR="0007284C" w:rsidRPr="00F32047">
              <w:rPr>
                <w:rStyle w:val="Hyperlink"/>
                <w:noProof/>
                <w:lang w:bidi="es-ES"/>
              </w:rPr>
              <w:t>Índice de figuras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_Toc51320789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1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3C9FAE24" w14:textId="083F89E7" w:rsidR="0007284C" w:rsidRDefault="0047393A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hyperlink w:anchor="_Toc51320790" w:history="1">
            <w:r w:rsidR="0007284C" w:rsidRPr="00F32047">
              <w:rPr>
                <w:rStyle w:val="Hyperlink"/>
                <w:noProof/>
                <w:lang w:bidi="es-ES"/>
              </w:rPr>
              <w:t>Índice de tablas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_Toc51320790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2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54E86003" w14:textId="5D5D36BC" w:rsidR="0007284C" w:rsidRDefault="0047393A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hyperlink w:anchor="_Toc51320791" w:history="1">
            <w:r w:rsidR="0007284C" w:rsidRPr="00F32047">
              <w:rPr>
                <w:rStyle w:val="Hyperlink"/>
                <w:noProof/>
                <w:lang w:bidi="es-ES"/>
              </w:rPr>
              <w:t>Prototipos de pantalla de MoviSafe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_Toc51320791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3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71B8311F" w14:textId="3C470726" w:rsidR="0007284C" w:rsidRDefault="0047393A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hyperlink w:anchor="_Toc51320792" w:history="1">
            <w:r w:rsidR="0007284C" w:rsidRPr="00F32047">
              <w:rPr>
                <w:rStyle w:val="Hyperlink"/>
                <w:noProof/>
                <w:lang w:bidi="es-ES"/>
              </w:rPr>
              <w:t>Especificación de casos de uso de MoviSafe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_Toc51320792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17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424170E4" w14:textId="5AC24E90" w:rsidR="0007284C" w:rsidRDefault="0047393A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hyperlink w:anchor="_Toc51320793" w:history="1">
            <w:r w:rsidR="0007284C" w:rsidRPr="00F32047">
              <w:rPr>
                <w:rStyle w:val="Hyperlink"/>
                <w:noProof/>
                <w:lang w:bidi="es-ES"/>
              </w:rPr>
              <w:t>Diagramas de casos de uso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_Toc51320793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17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6394B3C4" w14:textId="374D24CD" w:rsidR="0007284C" w:rsidRDefault="0047393A">
          <w:pPr>
            <w:pStyle w:val="TOC1"/>
            <w:tabs>
              <w:tab w:val="right" w:leader="dot" w:pos="10082"/>
            </w:tabs>
            <w:rPr>
              <w:noProof/>
              <w:color w:val="auto"/>
              <w:szCs w:val="22"/>
              <w:lang w:val="es-MX"/>
            </w:rPr>
          </w:pPr>
          <w:hyperlink w:anchor="_Toc51320794" w:history="1">
            <w:r w:rsidR="0007284C" w:rsidRPr="00F32047">
              <w:rPr>
                <w:rStyle w:val="Hyperlink"/>
                <w:noProof/>
                <w:lang w:bidi="es-ES"/>
              </w:rPr>
              <w:t>Descripción textual de los casos de uso</w:t>
            </w:r>
            <w:r w:rsidR="0007284C">
              <w:rPr>
                <w:noProof/>
                <w:webHidden/>
              </w:rPr>
              <w:tab/>
            </w:r>
            <w:r w:rsidR="0007284C">
              <w:rPr>
                <w:noProof/>
                <w:webHidden/>
              </w:rPr>
              <w:fldChar w:fldCharType="begin"/>
            </w:r>
            <w:r w:rsidR="0007284C">
              <w:rPr>
                <w:noProof/>
                <w:webHidden/>
              </w:rPr>
              <w:instrText xml:space="preserve"> PAGEREF _Toc51320794 \h </w:instrText>
            </w:r>
            <w:r w:rsidR="0007284C">
              <w:rPr>
                <w:noProof/>
                <w:webHidden/>
              </w:rPr>
            </w:r>
            <w:r w:rsidR="0007284C">
              <w:rPr>
                <w:noProof/>
                <w:webHidden/>
              </w:rPr>
              <w:fldChar w:fldCharType="separate"/>
            </w:r>
            <w:r w:rsidR="0007284C">
              <w:rPr>
                <w:noProof/>
                <w:webHidden/>
              </w:rPr>
              <w:t>20</w:t>
            </w:r>
            <w:r w:rsidR="0007284C">
              <w:rPr>
                <w:noProof/>
                <w:webHidden/>
              </w:rPr>
              <w:fldChar w:fldCharType="end"/>
            </w:r>
          </w:hyperlink>
        </w:p>
        <w:p w14:paraId="6005CF48" w14:textId="455CE3DE" w:rsidR="002F237C" w:rsidRDefault="002F237C">
          <w:r>
            <w:rPr>
              <w:b/>
              <w:bCs/>
            </w:rPr>
            <w:fldChar w:fldCharType="end"/>
          </w:r>
        </w:p>
      </w:sdtContent>
    </w:sdt>
    <w:p w14:paraId="6D0B54F4" w14:textId="77777777" w:rsidR="003776D4" w:rsidRDefault="003776D4">
      <w:pPr>
        <w:pStyle w:val="TableofFigures"/>
        <w:tabs>
          <w:tab w:val="right" w:leader="dot" w:pos="10082"/>
        </w:tabs>
        <w:rPr>
          <w:b/>
          <w:color w:val="auto"/>
          <w:sz w:val="32"/>
          <w:lang w:bidi="es-ES"/>
        </w:rPr>
      </w:pPr>
    </w:p>
    <w:p w14:paraId="7CCE075A" w14:textId="0734FC18" w:rsidR="003776D4" w:rsidRPr="003776D4" w:rsidRDefault="003776D4" w:rsidP="003776D4">
      <w:pPr>
        <w:pStyle w:val="Heading1"/>
        <w:rPr>
          <w:color w:val="auto"/>
          <w:lang w:bidi="es-ES"/>
        </w:rPr>
      </w:pPr>
      <w:bookmarkStart w:id="0" w:name="_Toc51320789"/>
      <w:r w:rsidRPr="003776D4">
        <w:rPr>
          <w:color w:val="auto"/>
          <w:lang w:bidi="es-ES"/>
        </w:rPr>
        <w:t>Índice de figuras</w:t>
      </w:r>
      <w:bookmarkEnd w:id="0"/>
    </w:p>
    <w:p w14:paraId="031E968A" w14:textId="7C3707C3" w:rsidR="005F08B0" w:rsidRDefault="003776D4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r>
        <w:rPr>
          <w:b/>
          <w:color w:val="auto"/>
          <w:sz w:val="32"/>
          <w:lang w:bidi="es-ES"/>
        </w:rPr>
        <w:fldChar w:fldCharType="begin"/>
      </w:r>
      <w:r>
        <w:rPr>
          <w:b/>
          <w:color w:val="auto"/>
          <w:sz w:val="32"/>
          <w:lang w:bidi="es-ES"/>
        </w:rPr>
        <w:instrText xml:space="preserve"> TOC \h \z \c "Figura" </w:instrText>
      </w:r>
      <w:r>
        <w:rPr>
          <w:b/>
          <w:color w:val="auto"/>
          <w:sz w:val="32"/>
          <w:lang w:bidi="es-ES"/>
        </w:rPr>
        <w:fldChar w:fldCharType="separate"/>
      </w:r>
      <w:hyperlink w:anchor="_Toc52900814" w:history="1">
        <w:r w:rsidR="005F08B0" w:rsidRPr="00227E46">
          <w:rPr>
            <w:rStyle w:val="Hyperlink"/>
            <w:noProof/>
          </w:rPr>
          <w:t>Figura 1. Prototipo de pantalla de inicio de sesión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_Toc52900814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2</w:t>
        </w:r>
        <w:r w:rsidR="005F08B0">
          <w:rPr>
            <w:noProof/>
            <w:webHidden/>
          </w:rPr>
          <w:fldChar w:fldCharType="end"/>
        </w:r>
      </w:hyperlink>
    </w:p>
    <w:p w14:paraId="4781D0C6" w14:textId="63EE2E61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15" w:history="1">
        <w:r w:rsidR="005F08B0" w:rsidRPr="00227E46">
          <w:rPr>
            <w:rStyle w:val="Hyperlink"/>
            <w:noProof/>
          </w:rPr>
          <w:t>Figura 1.1 Prototipo de pantalla de inicio de sesión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_Toc52900815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3</w:t>
        </w:r>
        <w:r w:rsidR="005F08B0">
          <w:rPr>
            <w:noProof/>
            <w:webHidden/>
          </w:rPr>
          <w:fldChar w:fldCharType="end"/>
        </w:r>
      </w:hyperlink>
    </w:p>
    <w:p w14:paraId="5A330EF4" w14:textId="1870BFD6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16" w:history="1">
        <w:r w:rsidR="005F08B0" w:rsidRPr="00227E46">
          <w:rPr>
            <w:rStyle w:val="Hyperlink"/>
            <w:noProof/>
          </w:rPr>
          <w:t>Figura 1.2 Prototipo de pantalla de inicio de sesión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_Toc52900816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3</w:t>
        </w:r>
        <w:r w:rsidR="005F08B0">
          <w:rPr>
            <w:noProof/>
            <w:webHidden/>
          </w:rPr>
          <w:fldChar w:fldCharType="end"/>
        </w:r>
      </w:hyperlink>
    </w:p>
    <w:p w14:paraId="73D17B02" w14:textId="16A2DA07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17" w:history="1">
        <w:r w:rsidR="005F08B0" w:rsidRPr="00227E46">
          <w:rPr>
            <w:rStyle w:val="Hyperlink"/>
            <w:noProof/>
          </w:rPr>
          <w:t>Figura 2. Prototipo de pantalla para autenticación de doble factor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_Toc52900817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4</w:t>
        </w:r>
        <w:r w:rsidR="005F08B0">
          <w:rPr>
            <w:noProof/>
            <w:webHidden/>
          </w:rPr>
          <w:fldChar w:fldCharType="end"/>
        </w:r>
      </w:hyperlink>
    </w:p>
    <w:p w14:paraId="4668E9CC" w14:textId="57F1C280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18" w:history="1">
        <w:r w:rsidR="005F08B0" w:rsidRPr="00227E46">
          <w:rPr>
            <w:rStyle w:val="Hyperlink"/>
            <w:noProof/>
          </w:rPr>
          <w:t>Figura 3. Prototipo de pantalla de inicio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_Toc52900818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4</w:t>
        </w:r>
        <w:r w:rsidR="005F08B0">
          <w:rPr>
            <w:noProof/>
            <w:webHidden/>
          </w:rPr>
          <w:fldChar w:fldCharType="end"/>
        </w:r>
      </w:hyperlink>
    </w:p>
    <w:p w14:paraId="41DE0A81" w14:textId="4790AD48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19" w:history="1">
        <w:r w:rsidR="005F08B0" w:rsidRPr="00227E46">
          <w:rPr>
            <w:rStyle w:val="Hyperlink"/>
            <w:noProof/>
          </w:rPr>
          <w:t>Figura 4. Prototipo de pantalla de gestión de auditorías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_Toc52900819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5</w:t>
        </w:r>
        <w:r w:rsidR="005F08B0">
          <w:rPr>
            <w:noProof/>
            <w:webHidden/>
          </w:rPr>
          <w:fldChar w:fldCharType="end"/>
        </w:r>
      </w:hyperlink>
    </w:p>
    <w:p w14:paraId="7E45D711" w14:textId="50CB7600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20" w:history="1">
        <w:r w:rsidR="005F08B0" w:rsidRPr="00227E46">
          <w:rPr>
            <w:rStyle w:val="Hyperlink"/>
            <w:noProof/>
          </w:rPr>
          <w:t>Figura 5. Prototipo de pantalla nueva auditoría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_Toc52900820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6</w:t>
        </w:r>
        <w:r w:rsidR="005F08B0">
          <w:rPr>
            <w:noProof/>
            <w:webHidden/>
          </w:rPr>
          <w:fldChar w:fldCharType="end"/>
        </w:r>
      </w:hyperlink>
    </w:p>
    <w:p w14:paraId="5858B012" w14:textId="38EB7E94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21" w:history="1">
        <w:r w:rsidR="005F08B0" w:rsidRPr="00227E46">
          <w:rPr>
            <w:rStyle w:val="Hyperlink"/>
            <w:noProof/>
          </w:rPr>
          <w:t>Figura 6. Prototipo de pantalla para editar los datos de auditoría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_Toc52900821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7</w:t>
        </w:r>
        <w:r w:rsidR="005F08B0">
          <w:rPr>
            <w:noProof/>
            <w:webHidden/>
          </w:rPr>
          <w:fldChar w:fldCharType="end"/>
        </w:r>
      </w:hyperlink>
    </w:p>
    <w:p w14:paraId="5D6776FB" w14:textId="7C396A93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22" w:history="1">
        <w:r w:rsidR="005F08B0" w:rsidRPr="00227E46">
          <w:rPr>
            <w:rStyle w:val="Hyperlink"/>
            <w:noProof/>
          </w:rPr>
          <w:t>Figura 19. Diagrama de casos de uso de autenticación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_Toc52900822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23</w:t>
        </w:r>
        <w:r w:rsidR="005F08B0">
          <w:rPr>
            <w:noProof/>
            <w:webHidden/>
          </w:rPr>
          <w:fldChar w:fldCharType="end"/>
        </w:r>
      </w:hyperlink>
    </w:p>
    <w:p w14:paraId="654C7038" w14:textId="255AA725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23" w:history="1">
        <w:r w:rsidR="005F08B0" w:rsidRPr="00227E46">
          <w:rPr>
            <w:rStyle w:val="Hyperlink"/>
            <w:noProof/>
          </w:rPr>
          <w:t>Figura 20. Diagrama de casos de uso de auditorías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_Toc52900823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23</w:t>
        </w:r>
        <w:r w:rsidR="005F08B0">
          <w:rPr>
            <w:noProof/>
            <w:webHidden/>
          </w:rPr>
          <w:fldChar w:fldCharType="end"/>
        </w:r>
      </w:hyperlink>
    </w:p>
    <w:p w14:paraId="407A09E8" w14:textId="0A0B9F07" w:rsidR="005F08B0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824" w:history="1">
        <w:r w:rsidR="005F08B0" w:rsidRPr="00227E46">
          <w:rPr>
            <w:rStyle w:val="Hyperlink"/>
            <w:noProof/>
          </w:rPr>
          <w:t>Figura 21. Diagrama de casos de uso de submódulo de clientes</w:t>
        </w:r>
        <w:r w:rsidR="005F08B0">
          <w:rPr>
            <w:noProof/>
            <w:webHidden/>
          </w:rPr>
          <w:tab/>
        </w:r>
        <w:r w:rsidR="005F08B0">
          <w:rPr>
            <w:noProof/>
            <w:webHidden/>
          </w:rPr>
          <w:fldChar w:fldCharType="begin"/>
        </w:r>
        <w:r w:rsidR="005F08B0">
          <w:rPr>
            <w:noProof/>
            <w:webHidden/>
          </w:rPr>
          <w:instrText xml:space="preserve"> PAGEREF _Toc52900824 \h </w:instrText>
        </w:r>
        <w:r w:rsidR="005F08B0">
          <w:rPr>
            <w:noProof/>
            <w:webHidden/>
          </w:rPr>
        </w:r>
        <w:r w:rsidR="005F08B0">
          <w:rPr>
            <w:noProof/>
            <w:webHidden/>
          </w:rPr>
          <w:fldChar w:fldCharType="separate"/>
        </w:r>
        <w:r w:rsidR="005F08B0">
          <w:rPr>
            <w:noProof/>
            <w:webHidden/>
          </w:rPr>
          <w:t>24</w:t>
        </w:r>
        <w:r w:rsidR="005F08B0">
          <w:rPr>
            <w:noProof/>
            <w:webHidden/>
          </w:rPr>
          <w:fldChar w:fldCharType="end"/>
        </w:r>
      </w:hyperlink>
    </w:p>
    <w:p w14:paraId="254814DB" w14:textId="24DAE2E6" w:rsidR="00503E51" w:rsidRDefault="003776D4" w:rsidP="006E6D75">
      <w:pPr>
        <w:contextualSpacing/>
        <w:rPr>
          <w:b/>
          <w:color w:val="auto"/>
          <w:sz w:val="32"/>
          <w:lang w:bidi="es-ES"/>
        </w:rPr>
      </w:pPr>
      <w:r>
        <w:rPr>
          <w:b/>
          <w:color w:val="auto"/>
          <w:sz w:val="32"/>
          <w:lang w:bidi="es-ES"/>
        </w:rPr>
        <w:fldChar w:fldCharType="end"/>
      </w:r>
    </w:p>
    <w:p w14:paraId="55EA5592" w14:textId="77777777" w:rsidR="00490E7E" w:rsidRDefault="00503E51" w:rsidP="00503E51">
      <w:pPr>
        <w:pStyle w:val="Heading1"/>
        <w:rPr>
          <w:noProof/>
        </w:rPr>
      </w:pPr>
      <w:bookmarkStart w:id="1" w:name="_Toc51320790"/>
      <w:r w:rsidRPr="00503E51">
        <w:rPr>
          <w:color w:val="auto"/>
          <w:lang w:bidi="es-ES"/>
        </w:rPr>
        <w:t xml:space="preserve">Índice de </w:t>
      </w:r>
      <w:r w:rsidR="00281155">
        <w:rPr>
          <w:color w:val="auto"/>
          <w:lang w:bidi="es-ES"/>
        </w:rPr>
        <w:t>tablas</w:t>
      </w:r>
      <w:bookmarkEnd w:id="1"/>
      <w:r>
        <w:rPr>
          <w:color w:val="auto"/>
          <w:lang w:bidi="es-ES"/>
        </w:rPr>
        <w:fldChar w:fldCharType="begin"/>
      </w:r>
      <w:r w:rsidRPr="00503E51">
        <w:rPr>
          <w:color w:val="auto"/>
          <w:lang w:bidi="es-ES"/>
        </w:rPr>
        <w:instrText xml:space="preserve"> TOC \h \z \c "Tabla" </w:instrText>
      </w:r>
      <w:r>
        <w:rPr>
          <w:color w:val="auto"/>
          <w:lang w:bidi="es-ES"/>
        </w:rPr>
        <w:fldChar w:fldCharType="separate"/>
      </w:r>
    </w:p>
    <w:p w14:paraId="19E196B6" w14:textId="74E3CFC5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85" w:history="1">
        <w:r w:rsidR="00490E7E" w:rsidRPr="00FA4418">
          <w:rPr>
            <w:rStyle w:val="Hyperlink"/>
            <w:noProof/>
          </w:rPr>
          <w:t>Tabla 1. Caso de uso autenticar usuario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_Toc52900085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25</w:t>
        </w:r>
        <w:r w:rsidR="00490E7E">
          <w:rPr>
            <w:noProof/>
            <w:webHidden/>
          </w:rPr>
          <w:fldChar w:fldCharType="end"/>
        </w:r>
      </w:hyperlink>
    </w:p>
    <w:p w14:paraId="7E5F8155" w14:textId="2645F462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86" w:history="1">
        <w:r w:rsidR="00490E7E" w:rsidRPr="00FA4418">
          <w:rPr>
            <w:rStyle w:val="Hyperlink"/>
            <w:noProof/>
          </w:rPr>
          <w:t>Tabla 2. Caso de uso verificar credenciales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_Toc52900086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25</w:t>
        </w:r>
        <w:r w:rsidR="00490E7E">
          <w:rPr>
            <w:noProof/>
            <w:webHidden/>
          </w:rPr>
          <w:fldChar w:fldCharType="end"/>
        </w:r>
      </w:hyperlink>
    </w:p>
    <w:p w14:paraId="30F18314" w14:textId="279E6B50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87" w:history="1">
        <w:r w:rsidR="00490E7E" w:rsidRPr="00FA4418">
          <w:rPr>
            <w:rStyle w:val="Hyperlink"/>
            <w:noProof/>
          </w:rPr>
          <w:t>Tabla 3. Caso de uso registrar acceso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_Toc52900087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26</w:t>
        </w:r>
        <w:r w:rsidR="00490E7E">
          <w:rPr>
            <w:noProof/>
            <w:webHidden/>
          </w:rPr>
          <w:fldChar w:fldCharType="end"/>
        </w:r>
      </w:hyperlink>
    </w:p>
    <w:p w14:paraId="3C3E7101" w14:textId="36636A8F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88" w:history="1">
        <w:r w:rsidR="00490E7E" w:rsidRPr="00FA4418">
          <w:rPr>
            <w:rStyle w:val="Hyperlink"/>
            <w:noProof/>
          </w:rPr>
          <w:t>Tabla 4. Caso de uso crear nueva auditoría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_Toc52900088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27</w:t>
        </w:r>
        <w:r w:rsidR="00490E7E">
          <w:rPr>
            <w:noProof/>
            <w:webHidden/>
          </w:rPr>
          <w:fldChar w:fldCharType="end"/>
        </w:r>
      </w:hyperlink>
    </w:p>
    <w:p w14:paraId="42820BEE" w14:textId="270C28C0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89" w:history="1">
        <w:r w:rsidR="00490E7E" w:rsidRPr="00FA4418">
          <w:rPr>
            <w:rStyle w:val="Hyperlink"/>
            <w:noProof/>
          </w:rPr>
          <w:t>Tabla 5. Caso de uso cargar archivos multimedia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_Toc52900089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28</w:t>
        </w:r>
        <w:r w:rsidR="00490E7E">
          <w:rPr>
            <w:noProof/>
            <w:webHidden/>
          </w:rPr>
          <w:fldChar w:fldCharType="end"/>
        </w:r>
      </w:hyperlink>
    </w:p>
    <w:p w14:paraId="121077C4" w14:textId="5074FF07" w:rsidR="00490E7E" w:rsidRDefault="0047393A">
      <w:pPr>
        <w:pStyle w:val="TableofFigures"/>
        <w:tabs>
          <w:tab w:val="right" w:leader="dot" w:pos="10082"/>
        </w:tabs>
        <w:rPr>
          <w:noProof/>
          <w:color w:val="auto"/>
          <w:szCs w:val="22"/>
          <w:lang w:val="es-MX" w:eastAsia="es-MX"/>
        </w:rPr>
      </w:pPr>
      <w:hyperlink w:anchor="_Toc52900090" w:history="1">
        <w:r w:rsidR="00490E7E" w:rsidRPr="00FA4418">
          <w:rPr>
            <w:rStyle w:val="Hyperlink"/>
            <w:noProof/>
          </w:rPr>
          <w:t>Tabla 6. Caso de uso exportar resultados de auditoría</w:t>
        </w:r>
        <w:r w:rsidR="00490E7E">
          <w:rPr>
            <w:noProof/>
            <w:webHidden/>
          </w:rPr>
          <w:tab/>
        </w:r>
        <w:r w:rsidR="00490E7E">
          <w:rPr>
            <w:noProof/>
            <w:webHidden/>
          </w:rPr>
          <w:fldChar w:fldCharType="begin"/>
        </w:r>
        <w:r w:rsidR="00490E7E">
          <w:rPr>
            <w:noProof/>
            <w:webHidden/>
          </w:rPr>
          <w:instrText xml:space="preserve"> PAGEREF _Toc52900090 \h </w:instrText>
        </w:r>
        <w:r w:rsidR="00490E7E">
          <w:rPr>
            <w:noProof/>
            <w:webHidden/>
          </w:rPr>
        </w:r>
        <w:r w:rsidR="00490E7E">
          <w:rPr>
            <w:noProof/>
            <w:webHidden/>
          </w:rPr>
          <w:fldChar w:fldCharType="separate"/>
        </w:r>
        <w:r w:rsidR="00490E7E">
          <w:rPr>
            <w:noProof/>
            <w:webHidden/>
          </w:rPr>
          <w:t>29</w:t>
        </w:r>
        <w:r w:rsidR="00490E7E">
          <w:rPr>
            <w:noProof/>
            <w:webHidden/>
          </w:rPr>
          <w:fldChar w:fldCharType="end"/>
        </w:r>
      </w:hyperlink>
    </w:p>
    <w:p w14:paraId="3B597795" w14:textId="430ACC4C" w:rsidR="003776D4" w:rsidRPr="001512BA" w:rsidRDefault="00503E51" w:rsidP="006E6D75">
      <w:pPr>
        <w:contextualSpacing/>
        <w:rPr>
          <w:b/>
          <w:color w:val="auto"/>
          <w:sz w:val="32"/>
          <w:u w:val="single"/>
          <w:lang w:bidi="es-ES"/>
        </w:rPr>
      </w:pPr>
      <w:r>
        <w:rPr>
          <w:b/>
          <w:color w:val="auto"/>
          <w:sz w:val="32"/>
          <w:lang w:bidi="es-ES"/>
        </w:rPr>
        <w:lastRenderedPageBreak/>
        <w:fldChar w:fldCharType="end"/>
      </w:r>
    </w:p>
    <w:p w14:paraId="6C2291AA" w14:textId="5B7E6450" w:rsidR="008262BE" w:rsidRPr="002F237C" w:rsidRDefault="00A95B99" w:rsidP="002F237C">
      <w:pPr>
        <w:pStyle w:val="Heading1"/>
        <w:rPr>
          <w:color w:val="auto"/>
          <w:lang w:bidi="es-ES"/>
        </w:rPr>
      </w:pPr>
      <w:bookmarkStart w:id="2" w:name="_Toc51320791"/>
      <w:r w:rsidRPr="002F237C">
        <w:rPr>
          <w:color w:val="auto"/>
          <w:lang w:bidi="es-ES"/>
        </w:rPr>
        <w:t xml:space="preserve">Prototipos de pantalla de </w:t>
      </w:r>
      <w:proofErr w:type="spellStart"/>
      <w:r w:rsidRPr="002F237C">
        <w:rPr>
          <w:color w:val="auto"/>
          <w:lang w:bidi="es-ES"/>
        </w:rPr>
        <w:t>MoviSafe</w:t>
      </w:r>
      <w:bookmarkEnd w:id="2"/>
      <w:proofErr w:type="spellEnd"/>
    </w:p>
    <w:p w14:paraId="453C2C30" w14:textId="77777777" w:rsidR="008262BE" w:rsidRDefault="008262BE" w:rsidP="006E6D75">
      <w:pPr>
        <w:contextualSpacing/>
        <w:rPr>
          <w:b/>
          <w:color w:val="auto"/>
          <w:sz w:val="32"/>
          <w:lang w:bidi="es-ES"/>
        </w:rPr>
      </w:pPr>
    </w:p>
    <w:p w14:paraId="094B8E7E" w14:textId="764D7B28" w:rsidR="008262BE" w:rsidRDefault="00E51E33" w:rsidP="006E6D75">
      <w:pPr>
        <w:contextualSpacing/>
        <w:rPr>
          <w:color w:val="auto"/>
          <w:sz w:val="24"/>
          <w:szCs w:val="24"/>
          <w:lang w:bidi="es-ES"/>
        </w:rPr>
      </w:pPr>
      <w:r w:rsidRPr="00E51E33">
        <w:rPr>
          <w:color w:val="auto"/>
          <w:sz w:val="24"/>
          <w:szCs w:val="24"/>
          <w:lang w:bidi="es-ES"/>
        </w:rPr>
        <w:t>S</w:t>
      </w:r>
      <w:r>
        <w:rPr>
          <w:color w:val="auto"/>
          <w:sz w:val="24"/>
          <w:szCs w:val="24"/>
          <w:lang w:bidi="es-ES"/>
        </w:rPr>
        <w:t>e diseñaron los prototipos de las pantallas que pudieran satisfacer los requerimientos del sistema</w:t>
      </w:r>
    </w:p>
    <w:p w14:paraId="157AA4F8" w14:textId="1D178641" w:rsidR="00E51E33" w:rsidRDefault="00E51E33" w:rsidP="006E6D75">
      <w:pPr>
        <w:contextualSpacing/>
        <w:rPr>
          <w:color w:val="auto"/>
          <w:sz w:val="24"/>
          <w:szCs w:val="24"/>
          <w:lang w:bidi="es-ES"/>
        </w:rPr>
      </w:pPr>
    </w:p>
    <w:p w14:paraId="3E02D764" w14:textId="1A3DF100" w:rsidR="00A56358" w:rsidRDefault="00A56358" w:rsidP="006E6D75">
      <w:pPr>
        <w:contextualSpacing/>
        <w:rPr>
          <w:b/>
          <w:color w:val="auto"/>
          <w:sz w:val="32"/>
          <w:lang w:bidi="es-ES"/>
        </w:rPr>
      </w:pPr>
    </w:p>
    <w:p w14:paraId="55534DAA" w14:textId="29DE9944" w:rsidR="00A56358" w:rsidRDefault="00307A31" w:rsidP="00360BDB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5BAA846B" wp14:editId="37A6D7FC">
            <wp:extent cx="6172200" cy="3131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6871" cy="31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ADFE" w14:textId="277DD4F1" w:rsidR="00A56358" w:rsidRPr="00E51E33" w:rsidRDefault="00A56358" w:rsidP="00A56358">
      <w:pPr>
        <w:pStyle w:val="Caption"/>
        <w:jc w:val="center"/>
        <w:rPr>
          <w:color w:val="auto"/>
          <w:sz w:val="24"/>
          <w:szCs w:val="24"/>
          <w:lang w:bidi="es-ES"/>
        </w:rPr>
      </w:pPr>
      <w:bookmarkStart w:id="3" w:name="_Toc52900816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 w:rsidR="009667F1">
        <w:t xml:space="preserve"> </w:t>
      </w:r>
      <w:r>
        <w:t>Prototipo de pantalla de inicio de sesión</w:t>
      </w:r>
      <w:bookmarkEnd w:id="3"/>
    </w:p>
    <w:p w14:paraId="15CBB4D9" w14:textId="77777777" w:rsidR="00A56358" w:rsidRDefault="00A56358" w:rsidP="006E6D75">
      <w:pPr>
        <w:contextualSpacing/>
        <w:rPr>
          <w:b/>
          <w:color w:val="auto"/>
          <w:sz w:val="32"/>
          <w:lang w:bidi="es-ES"/>
        </w:rPr>
      </w:pPr>
    </w:p>
    <w:p w14:paraId="2A9B29BB" w14:textId="6C2D8A3D" w:rsidR="008262BE" w:rsidRDefault="008262BE" w:rsidP="006E6D75">
      <w:pPr>
        <w:contextualSpacing/>
        <w:rPr>
          <w:b/>
          <w:color w:val="auto"/>
          <w:sz w:val="32"/>
          <w:lang w:bidi="es-ES"/>
        </w:rPr>
      </w:pPr>
    </w:p>
    <w:p w14:paraId="2A1D2F83" w14:textId="3CB4770D" w:rsidR="00E51E33" w:rsidRDefault="00E51E33" w:rsidP="006E6D75">
      <w:pPr>
        <w:contextualSpacing/>
        <w:rPr>
          <w:b/>
          <w:color w:val="auto"/>
          <w:sz w:val="32"/>
          <w:lang w:bidi="es-ES"/>
        </w:rPr>
      </w:pPr>
    </w:p>
    <w:p w14:paraId="72480BFB" w14:textId="5100895A" w:rsidR="00E51E33" w:rsidRDefault="00E51E33" w:rsidP="006E6D75">
      <w:pPr>
        <w:contextualSpacing/>
        <w:rPr>
          <w:b/>
          <w:color w:val="auto"/>
          <w:sz w:val="32"/>
          <w:lang w:bidi="es-ES"/>
        </w:rPr>
      </w:pPr>
    </w:p>
    <w:p w14:paraId="1CA23490" w14:textId="15C73D40" w:rsidR="00E51E33" w:rsidRDefault="00E51E33" w:rsidP="006E6D75">
      <w:pPr>
        <w:contextualSpacing/>
        <w:rPr>
          <w:b/>
          <w:color w:val="auto"/>
          <w:sz w:val="32"/>
          <w:lang w:bidi="es-ES"/>
        </w:rPr>
      </w:pPr>
    </w:p>
    <w:p w14:paraId="3509358C" w14:textId="02483811" w:rsidR="00E51E33" w:rsidRDefault="00300713" w:rsidP="00360BDB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79B8FDC" wp14:editId="4573BDC6">
            <wp:extent cx="6408420" cy="47047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7ED" w14:textId="48021A8B" w:rsidR="00E51E33" w:rsidRDefault="00E51E33" w:rsidP="00E51E33">
      <w:pPr>
        <w:pStyle w:val="Caption"/>
        <w:jc w:val="center"/>
      </w:pPr>
      <w:bookmarkStart w:id="4" w:name="_Toc52900817"/>
      <w:r>
        <w:t xml:space="preserve">Figura </w:t>
      </w:r>
      <w:r w:rsidR="004C3DC8">
        <w:rPr>
          <w:noProof/>
        </w:rPr>
        <w:fldChar w:fldCharType="begin"/>
      </w:r>
      <w:r w:rsidR="004C3DC8">
        <w:rPr>
          <w:noProof/>
        </w:rPr>
        <w:instrText xml:space="preserve"> SEQ Figura \* ARABIC </w:instrText>
      </w:r>
      <w:r w:rsidR="004C3DC8">
        <w:rPr>
          <w:noProof/>
        </w:rPr>
        <w:fldChar w:fldCharType="separate"/>
      </w:r>
      <w:r w:rsidR="00492894">
        <w:rPr>
          <w:noProof/>
        </w:rPr>
        <w:t>2</w:t>
      </w:r>
      <w:r w:rsidR="004C3DC8">
        <w:rPr>
          <w:noProof/>
        </w:rPr>
        <w:fldChar w:fldCharType="end"/>
      </w:r>
      <w:r>
        <w:t>. Prototipo de pantalla para autenticación de doble factor</w:t>
      </w:r>
      <w:bookmarkEnd w:id="4"/>
    </w:p>
    <w:p w14:paraId="7DCF776F" w14:textId="4FA5A811" w:rsidR="00E51E33" w:rsidRDefault="00E51E33" w:rsidP="00E51E33"/>
    <w:p w14:paraId="25BCB4C3" w14:textId="2B9BB0CE" w:rsidR="00E51E33" w:rsidRDefault="009667F1" w:rsidP="00360BDB">
      <w:pPr>
        <w:keepNext/>
        <w:jc w:val="center"/>
      </w:pPr>
      <w:r>
        <w:rPr>
          <w:noProof/>
        </w:rPr>
        <w:drawing>
          <wp:inline distT="0" distB="0" distL="0" distR="0" wp14:anchorId="0EDA92B9" wp14:editId="55A18DC6">
            <wp:extent cx="6408420" cy="3509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7811" w14:textId="4E923004" w:rsidR="00E51E33" w:rsidRDefault="00E51E33" w:rsidP="00E51E33">
      <w:pPr>
        <w:pStyle w:val="Caption"/>
        <w:jc w:val="center"/>
      </w:pPr>
      <w:bookmarkStart w:id="5" w:name="_Toc52900818"/>
      <w:r>
        <w:t xml:space="preserve">Figura </w:t>
      </w:r>
      <w:r w:rsidR="004C3DC8">
        <w:rPr>
          <w:noProof/>
        </w:rPr>
        <w:fldChar w:fldCharType="begin"/>
      </w:r>
      <w:r w:rsidR="004C3DC8">
        <w:rPr>
          <w:noProof/>
        </w:rPr>
        <w:instrText xml:space="preserve"> SEQ Figura \* ARABIC </w:instrText>
      </w:r>
      <w:r w:rsidR="004C3DC8">
        <w:rPr>
          <w:noProof/>
        </w:rPr>
        <w:fldChar w:fldCharType="separate"/>
      </w:r>
      <w:r w:rsidR="00492894">
        <w:rPr>
          <w:noProof/>
        </w:rPr>
        <w:t>3</w:t>
      </w:r>
      <w:r w:rsidR="004C3DC8">
        <w:rPr>
          <w:noProof/>
        </w:rPr>
        <w:fldChar w:fldCharType="end"/>
      </w:r>
      <w:r>
        <w:t>. Prototipo de pantalla de inicio</w:t>
      </w:r>
      <w:bookmarkEnd w:id="5"/>
    </w:p>
    <w:p w14:paraId="5948DF65" w14:textId="5BAF0CA4" w:rsidR="005A6797" w:rsidRDefault="005A6797" w:rsidP="005A6797"/>
    <w:p w14:paraId="6584DF72" w14:textId="357CF986" w:rsidR="005A6797" w:rsidRDefault="005A6797" w:rsidP="005A6797"/>
    <w:p w14:paraId="20D44C22" w14:textId="7000E0F7" w:rsidR="00E604B5" w:rsidRDefault="00307A31" w:rsidP="00360BDB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6CC3619C" wp14:editId="1E847D82">
            <wp:extent cx="5257688" cy="409956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89" cy="41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938B" w14:textId="2479ADB2" w:rsidR="008262BE" w:rsidRDefault="00E604B5" w:rsidP="00E604B5">
      <w:pPr>
        <w:pStyle w:val="Caption"/>
        <w:jc w:val="center"/>
      </w:pPr>
      <w:bookmarkStart w:id="6" w:name="_Toc52900819"/>
      <w:r>
        <w:t xml:space="preserve">Figura </w:t>
      </w:r>
      <w:r w:rsidR="004C3DC8">
        <w:rPr>
          <w:noProof/>
        </w:rPr>
        <w:fldChar w:fldCharType="begin"/>
      </w:r>
      <w:r w:rsidR="004C3DC8">
        <w:rPr>
          <w:noProof/>
        </w:rPr>
        <w:instrText xml:space="preserve"> SEQ Figura \* ARABIC </w:instrText>
      </w:r>
      <w:r w:rsidR="004C3DC8">
        <w:rPr>
          <w:noProof/>
        </w:rPr>
        <w:fldChar w:fldCharType="separate"/>
      </w:r>
      <w:r w:rsidR="00492894">
        <w:rPr>
          <w:noProof/>
        </w:rPr>
        <w:t>4</w:t>
      </w:r>
      <w:r w:rsidR="004C3DC8">
        <w:rPr>
          <w:noProof/>
        </w:rPr>
        <w:fldChar w:fldCharType="end"/>
      </w:r>
      <w:r>
        <w:t xml:space="preserve">. Prototipo de pantalla de </w:t>
      </w:r>
      <w:r w:rsidR="00A56358">
        <w:t xml:space="preserve">gestión de </w:t>
      </w:r>
      <w:r>
        <w:t>auditorías</w:t>
      </w:r>
      <w:bookmarkEnd w:id="6"/>
      <w:r w:rsidR="009667F1">
        <w:t xml:space="preserve"> – Rol auditor</w:t>
      </w:r>
    </w:p>
    <w:p w14:paraId="028C6250" w14:textId="5EA44537" w:rsidR="009667F1" w:rsidRDefault="009667F1" w:rsidP="009667F1"/>
    <w:p w14:paraId="2949ADFE" w14:textId="5D67A520" w:rsidR="009667F1" w:rsidRDefault="00307A31" w:rsidP="009667F1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6C36B0D6" wp14:editId="092AF762">
            <wp:extent cx="5375645" cy="4191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07" cy="41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BA33" w14:textId="49DF384D" w:rsidR="009667F1" w:rsidRDefault="009667F1" w:rsidP="009667F1">
      <w:pPr>
        <w:pStyle w:val="Caption"/>
        <w:jc w:val="center"/>
      </w:pP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.1 Prototipo de pantalla de gestión de auditorías – Rol administrador</w:t>
      </w:r>
    </w:p>
    <w:p w14:paraId="5F004AFD" w14:textId="77777777" w:rsidR="009667F1" w:rsidRPr="009667F1" w:rsidRDefault="009667F1" w:rsidP="009667F1"/>
    <w:p w14:paraId="0D2B1708" w14:textId="04AE8204" w:rsidR="00161FCA" w:rsidRDefault="00307A31" w:rsidP="00161FCA">
      <w:pPr>
        <w:jc w:val="center"/>
      </w:pPr>
      <w:r>
        <w:rPr>
          <w:noProof/>
        </w:rPr>
        <w:drawing>
          <wp:inline distT="0" distB="0" distL="0" distR="0" wp14:anchorId="35BE8655" wp14:editId="69342B2A">
            <wp:extent cx="5082540" cy="3962488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69" cy="398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607A" w14:textId="5AD0D55A" w:rsidR="00161FCA" w:rsidRPr="00161FCA" w:rsidRDefault="00161FCA" w:rsidP="00161FCA">
      <w:pPr>
        <w:pStyle w:val="Caption"/>
        <w:jc w:val="center"/>
      </w:pPr>
      <w:r>
        <w:t xml:space="preserve">Figura </w:t>
      </w:r>
      <w:r w:rsidR="001970A5">
        <w:rPr>
          <w:noProof/>
        </w:rPr>
        <w:t>5</w:t>
      </w:r>
      <w:r>
        <w:t xml:space="preserve">. Prototipo de pantalla nueva auditoría </w:t>
      </w:r>
    </w:p>
    <w:p w14:paraId="1D7C40AD" w14:textId="1E5E3159" w:rsidR="00F91FF3" w:rsidRDefault="00F91FF3" w:rsidP="00F91FF3"/>
    <w:p w14:paraId="15D379CB" w14:textId="4C590053" w:rsidR="00B659F9" w:rsidRDefault="002B7E75" w:rsidP="00360BDB">
      <w:pPr>
        <w:keepNext/>
        <w:jc w:val="center"/>
      </w:pPr>
      <w:r>
        <w:rPr>
          <w:noProof/>
        </w:rPr>
        <w:drawing>
          <wp:inline distT="0" distB="0" distL="0" distR="0" wp14:anchorId="0D6E5B87" wp14:editId="5DBA08AE">
            <wp:extent cx="4469552" cy="3771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917" cy="3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9568" w14:textId="72C67487" w:rsidR="00F91FF3" w:rsidRDefault="00B659F9" w:rsidP="00DF7D7D">
      <w:pPr>
        <w:pStyle w:val="Caption"/>
        <w:jc w:val="center"/>
      </w:pPr>
      <w:bookmarkStart w:id="7" w:name="_Toc52900821"/>
      <w:r>
        <w:t xml:space="preserve">Figura </w:t>
      </w:r>
      <w:r w:rsidR="004C3DC8">
        <w:rPr>
          <w:noProof/>
        </w:rPr>
        <w:fldChar w:fldCharType="begin"/>
      </w:r>
      <w:r w:rsidR="004C3DC8">
        <w:rPr>
          <w:noProof/>
        </w:rPr>
        <w:instrText xml:space="preserve"> SEQ Figura \* ARABIC </w:instrText>
      </w:r>
      <w:r w:rsidR="004C3DC8">
        <w:rPr>
          <w:noProof/>
        </w:rPr>
        <w:fldChar w:fldCharType="separate"/>
      </w:r>
      <w:r w:rsidR="00492894">
        <w:rPr>
          <w:noProof/>
        </w:rPr>
        <w:t>6</w:t>
      </w:r>
      <w:r w:rsidR="004C3DC8">
        <w:rPr>
          <w:noProof/>
        </w:rPr>
        <w:fldChar w:fldCharType="end"/>
      </w:r>
      <w:r>
        <w:t>. Prototipo de pantalla</w:t>
      </w:r>
      <w:r w:rsidR="00DF7D7D">
        <w:t xml:space="preserve"> para editar los datos de auditoría</w:t>
      </w:r>
      <w:bookmarkEnd w:id="7"/>
    </w:p>
    <w:p w14:paraId="42714878" w14:textId="77777777" w:rsidR="007126D0" w:rsidRPr="007126D0" w:rsidRDefault="007126D0" w:rsidP="00610FE1">
      <w:pPr>
        <w:jc w:val="center"/>
      </w:pPr>
    </w:p>
    <w:p w14:paraId="5F6476A7" w14:textId="01DC892A" w:rsidR="00091112" w:rsidRDefault="009B5ED4" w:rsidP="00091112">
      <w:pPr>
        <w:jc w:val="center"/>
      </w:pPr>
      <w:r>
        <w:rPr>
          <w:noProof/>
        </w:rPr>
        <w:lastRenderedPageBreak/>
        <w:drawing>
          <wp:inline distT="0" distB="0" distL="0" distR="0" wp14:anchorId="0486BDF8" wp14:editId="40327EEE">
            <wp:extent cx="5067300" cy="3673944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563" cy="36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281" w14:textId="4395F83C" w:rsidR="00091112" w:rsidRDefault="00091112" w:rsidP="00091112">
      <w:pPr>
        <w:pStyle w:val="Caption"/>
        <w:jc w:val="center"/>
      </w:pPr>
      <w:r>
        <w:t xml:space="preserve">Figura </w:t>
      </w:r>
      <w:r>
        <w:rPr>
          <w:noProof/>
        </w:rPr>
        <w:t>7</w:t>
      </w:r>
      <w:r>
        <w:t>. Prototipo de correo electrónico para notificar a las áreas de compras, servicios especiales, CRI</w:t>
      </w:r>
    </w:p>
    <w:p w14:paraId="6B60E43F" w14:textId="7F21258A" w:rsidR="00685B58" w:rsidRDefault="00685B58" w:rsidP="00685B58"/>
    <w:p w14:paraId="35AA2BA0" w14:textId="5C5862C7" w:rsidR="00685B58" w:rsidRDefault="00685B58" w:rsidP="00685B58"/>
    <w:p w14:paraId="6F8C6FA4" w14:textId="3A3FECB0" w:rsidR="0083733B" w:rsidRDefault="002B7E75" w:rsidP="0083733B">
      <w:pPr>
        <w:pStyle w:val="Caption"/>
        <w:jc w:val="center"/>
      </w:pPr>
      <w:r>
        <w:rPr>
          <w:noProof/>
        </w:rPr>
        <w:drawing>
          <wp:inline distT="0" distB="0" distL="0" distR="0" wp14:anchorId="4167ED3C" wp14:editId="4B04F3B5">
            <wp:extent cx="4191000" cy="303623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95" cy="304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D262" w14:textId="093F1DFA" w:rsidR="00091112" w:rsidRPr="00091112" w:rsidRDefault="0083733B" w:rsidP="009667F1">
      <w:pPr>
        <w:pStyle w:val="Caption"/>
        <w:jc w:val="center"/>
      </w:pPr>
      <w:r>
        <w:t>Figura 8. Prototipo de pantalla para la gestión del área de compras, CRI, servicios especiales</w:t>
      </w:r>
    </w:p>
    <w:p w14:paraId="606688AF" w14:textId="1791F30F" w:rsidR="00F91FF3" w:rsidRDefault="009B5ED4" w:rsidP="00F3651C">
      <w:pPr>
        <w:jc w:val="center"/>
      </w:pPr>
      <w:r>
        <w:rPr>
          <w:noProof/>
        </w:rPr>
        <w:lastRenderedPageBreak/>
        <w:drawing>
          <wp:inline distT="0" distB="0" distL="0" distR="0" wp14:anchorId="55263A13" wp14:editId="368ECA83">
            <wp:extent cx="4716780" cy="4976641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07" cy="498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8D3A" w14:textId="01B4EFAB" w:rsidR="00713F8B" w:rsidRDefault="00713F8B" w:rsidP="007B5D0D">
      <w:pPr>
        <w:pStyle w:val="Caption"/>
        <w:jc w:val="center"/>
      </w:pPr>
      <w:r w:rsidRPr="007B5D0D">
        <w:t xml:space="preserve">Figura </w:t>
      </w:r>
      <w:r w:rsidR="0083733B">
        <w:t>9</w:t>
      </w:r>
      <w:r w:rsidRPr="007B5D0D">
        <w:t>. Prototipo de pantalla para</w:t>
      </w:r>
      <w:r w:rsidR="005F2BAB" w:rsidRPr="007B5D0D">
        <w:t xml:space="preserve"> el estudio de la auditoria</w:t>
      </w:r>
    </w:p>
    <w:p w14:paraId="0781AEE3" w14:textId="77777777" w:rsidR="009667F1" w:rsidRPr="009667F1" w:rsidRDefault="009667F1" w:rsidP="009667F1"/>
    <w:p w14:paraId="73E9F7FF" w14:textId="2A711522" w:rsidR="009A7327" w:rsidRDefault="009667F1" w:rsidP="00362C7E">
      <w:pPr>
        <w:jc w:val="center"/>
      </w:pPr>
      <w:r>
        <w:rPr>
          <w:noProof/>
        </w:rPr>
        <w:lastRenderedPageBreak/>
        <w:drawing>
          <wp:inline distT="0" distB="0" distL="0" distR="0" wp14:anchorId="4F447A50" wp14:editId="4FD3978D">
            <wp:extent cx="5114260" cy="532603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468" cy="53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2988" w14:textId="77777777" w:rsidR="009667F1" w:rsidRDefault="009A7327" w:rsidP="009A7327">
      <w:pPr>
        <w:pStyle w:val="Caption"/>
        <w:jc w:val="center"/>
      </w:pPr>
      <w:r>
        <w:t xml:space="preserve">Figura </w:t>
      </w:r>
      <w:r w:rsidR="0083733B">
        <w:t>1</w:t>
      </w:r>
      <w:r w:rsidR="009667F1">
        <w:t>0</w:t>
      </w:r>
      <w:r>
        <w:t>. Prototipo de pantalla para carga de archivos en estudio de auditoria</w:t>
      </w:r>
    </w:p>
    <w:p w14:paraId="04B0FC51" w14:textId="4571DB50" w:rsidR="009667F1" w:rsidRDefault="009667F1" w:rsidP="009A7327">
      <w:pPr>
        <w:pStyle w:val="Caption"/>
        <w:jc w:val="center"/>
      </w:pPr>
    </w:p>
    <w:p w14:paraId="3BF75AE3" w14:textId="4ADDCD2D" w:rsidR="009667F1" w:rsidRPr="009667F1" w:rsidRDefault="009667F1" w:rsidP="009667F1">
      <w:pPr>
        <w:jc w:val="center"/>
      </w:pPr>
      <w:r>
        <w:rPr>
          <w:noProof/>
        </w:rPr>
        <w:lastRenderedPageBreak/>
        <w:drawing>
          <wp:inline distT="0" distB="0" distL="0" distR="0" wp14:anchorId="3A1521E6" wp14:editId="630590F7">
            <wp:extent cx="4189515" cy="4354661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219" cy="43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AA3" w14:textId="30816042" w:rsidR="009A7327" w:rsidRDefault="009667F1" w:rsidP="009A7327">
      <w:pPr>
        <w:pStyle w:val="Caption"/>
        <w:jc w:val="center"/>
      </w:pPr>
      <w:r>
        <w:t>Figura 10.1 La visualización multimedia será en la misma pantalla a través de una ventana emergente</w:t>
      </w:r>
    </w:p>
    <w:p w14:paraId="63FB24BF" w14:textId="047357E7" w:rsidR="00713F8B" w:rsidRDefault="00713F8B" w:rsidP="00F91FF3"/>
    <w:p w14:paraId="57FFEA85" w14:textId="2EF0BA01" w:rsidR="00360BDB" w:rsidRDefault="00FE7900" w:rsidP="00360BDB">
      <w:pPr>
        <w:jc w:val="center"/>
      </w:pPr>
      <w:r>
        <w:rPr>
          <w:noProof/>
        </w:rPr>
        <w:drawing>
          <wp:inline distT="0" distB="0" distL="0" distR="0" wp14:anchorId="32679789" wp14:editId="789AEC9D">
            <wp:extent cx="4248150" cy="418920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483" cy="420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DEB6" w14:textId="560F7835" w:rsidR="00FA6774" w:rsidRDefault="00FA6774" w:rsidP="00FA6774">
      <w:pPr>
        <w:pStyle w:val="Caption"/>
        <w:jc w:val="center"/>
      </w:pPr>
      <w:r>
        <w:t>Figura</w:t>
      </w:r>
      <w:r w:rsidR="00D678E4">
        <w:t xml:space="preserve"> </w:t>
      </w:r>
      <w:r w:rsidR="00D92D11">
        <w:t>1</w:t>
      </w:r>
      <w:r w:rsidR="009667F1">
        <w:t>1</w:t>
      </w:r>
      <w:r>
        <w:t>. Prototipo de pantalla para resumen de</w:t>
      </w:r>
      <w:r w:rsidR="005F2BAB">
        <w:t xml:space="preserve"> estudio de</w:t>
      </w:r>
      <w:r>
        <w:t xml:space="preserve"> auditoria</w:t>
      </w:r>
    </w:p>
    <w:p w14:paraId="59B8C405" w14:textId="2E5A258E" w:rsidR="00D678E4" w:rsidRDefault="00091112" w:rsidP="00D361FC">
      <w:pPr>
        <w:jc w:val="center"/>
      </w:pPr>
      <w:r>
        <w:rPr>
          <w:noProof/>
        </w:rPr>
        <w:lastRenderedPageBreak/>
        <w:drawing>
          <wp:inline distT="0" distB="0" distL="0" distR="0" wp14:anchorId="535F71D5" wp14:editId="0F9EC988">
            <wp:extent cx="4877051" cy="50675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35AF" w14:textId="558790C2" w:rsidR="00D678E4" w:rsidRDefault="00D678E4" w:rsidP="00D678E4">
      <w:pPr>
        <w:pStyle w:val="Caption"/>
        <w:jc w:val="center"/>
      </w:pPr>
      <w:r>
        <w:t xml:space="preserve">Figura </w:t>
      </w:r>
      <w:r w:rsidR="00E51662">
        <w:t>1</w:t>
      </w:r>
      <w:r w:rsidR="009667F1">
        <w:t>2</w:t>
      </w:r>
      <w:r>
        <w:t xml:space="preserve">. Prototipo de pantalla para resumen </w:t>
      </w:r>
      <w:r w:rsidR="009A7327">
        <w:t xml:space="preserve">grafico </w:t>
      </w:r>
      <w:r>
        <w:t>de estudio de auditoria</w:t>
      </w:r>
    </w:p>
    <w:p w14:paraId="4CC94621" w14:textId="4A977BD9" w:rsidR="009667F1" w:rsidRDefault="009667F1" w:rsidP="009667F1"/>
    <w:p w14:paraId="400ABBBF" w14:textId="579258B2" w:rsidR="009667F1" w:rsidRDefault="009667F1" w:rsidP="009667F1">
      <w:pPr>
        <w:pStyle w:val="Caption"/>
        <w:jc w:val="center"/>
      </w:pPr>
    </w:p>
    <w:p w14:paraId="34D3E526" w14:textId="6E3EFBF8" w:rsidR="009667F1" w:rsidRDefault="009667F1" w:rsidP="009667F1"/>
    <w:p w14:paraId="01553D5A" w14:textId="24618F97" w:rsidR="009667F1" w:rsidRDefault="009667F1" w:rsidP="009667F1">
      <w:pPr>
        <w:jc w:val="center"/>
      </w:pPr>
    </w:p>
    <w:p w14:paraId="53E63C12" w14:textId="450FD498" w:rsidR="009667F1" w:rsidRDefault="009667F1" w:rsidP="009667F1"/>
    <w:p w14:paraId="0B5B9ED8" w14:textId="4DCE4F0C" w:rsidR="009667F1" w:rsidRDefault="009667F1" w:rsidP="009667F1">
      <w:pPr>
        <w:jc w:val="center"/>
      </w:pPr>
    </w:p>
    <w:p w14:paraId="6BA3E02C" w14:textId="759A0B8D" w:rsidR="009667F1" w:rsidRDefault="009667F1" w:rsidP="009667F1"/>
    <w:p w14:paraId="31BA0753" w14:textId="7EBB6C3A" w:rsidR="009667F1" w:rsidRDefault="009667F1" w:rsidP="009667F1">
      <w:pPr>
        <w:jc w:val="center"/>
      </w:pPr>
    </w:p>
    <w:p w14:paraId="4F16EA15" w14:textId="506A4AE7" w:rsidR="009667F1" w:rsidRDefault="009667F1" w:rsidP="009667F1"/>
    <w:p w14:paraId="18C87123" w14:textId="7733EA59" w:rsidR="009667F1" w:rsidRDefault="009667F1" w:rsidP="009667F1">
      <w:pPr>
        <w:jc w:val="center"/>
      </w:pPr>
    </w:p>
    <w:p w14:paraId="5CF64E14" w14:textId="55491F35" w:rsidR="009667F1" w:rsidRDefault="009667F1" w:rsidP="009667F1"/>
    <w:p w14:paraId="713F107D" w14:textId="1DB24D26" w:rsidR="009667F1" w:rsidRDefault="009667F1" w:rsidP="009667F1">
      <w:pPr>
        <w:jc w:val="center"/>
      </w:pPr>
    </w:p>
    <w:p w14:paraId="42C69EB6" w14:textId="5C46652C" w:rsidR="009667F1" w:rsidRDefault="009667F1" w:rsidP="009667F1">
      <w:pPr>
        <w:pStyle w:val="Caption"/>
        <w:jc w:val="center"/>
      </w:pPr>
    </w:p>
    <w:p w14:paraId="332237E2" w14:textId="3BF2326A" w:rsidR="009667F1" w:rsidRDefault="009667F1" w:rsidP="009667F1"/>
    <w:p w14:paraId="5584ED8A" w14:textId="13A435EF" w:rsidR="00786AAC" w:rsidRDefault="00786AAC" w:rsidP="00786AAC">
      <w:pPr>
        <w:jc w:val="center"/>
      </w:pPr>
    </w:p>
    <w:p w14:paraId="0D0BD343" w14:textId="77777777" w:rsidR="00786AAC" w:rsidRPr="009667F1" w:rsidRDefault="00786AAC" w:rsidP="009667F1"/>
    <w:p w14:paraId="10C5E704" w14:textId="7122BECC" w:rsidR="00D678E4" w:rsidRDefault="00D678E4" w:rsidP="00D678E4"/>
    <w:p w14:paraId="5CFE9A42" w14:textId="1E7FAC20" w:rsidR="00091112" w:rsidRDefault="00091112" w:rsidP="00091112">
      <w:pPr>
        <w:jc w:val="center"/>
      </w:pPr>
      <w:r>
        <w:rPr>
          <w:noProof/>
        </w:rPr>
        <w:lastRenderedPageBreak/>
        <w:drawing>
          <wp:inline distT="0" distB="0" distL="0" distR="0" wp14:anchorId="22FB1268" wp14:editId="14FDDDE6">
            <wp:extent cx="3194214" cy="2444876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DCC" w14:textId="7C6B3F5D" w:rsidR="00091112" w:rsidRPr="00D678E4" w:rsidRDefault="00091112" w:rsidP="00091112">
      <w:pPr>
        <w:pStyle w:val="Caption"/>
        <w:jc w:val="center"/>
      </w:pPr>
      <w:r>
        <w:t>Figura 1</w:t>
      </w:r>
      <w:r w:rsidR="0083733B">
        <w:t>4</w:t>
      </w:r>
      <w:r>
        <w:t>. Prototipo de pantalla para confirmación de la notificación al área financiera</w:t>
      </w:r>
    </w:p>
    <w:p w14:paraId="7BAB463F" w14:textId="35121DD2" w:rsidR="00FA6774" w:rsidRDefault="00FA6774" w:rsidP="00F91FF3"/>
    <w:p w14:paraId="130EDFA0" w14:textId="0229E47C" w:rsidR="00091112" w:rsidRDefault="00D315A3" w:rsidP="00091112">
      <w:pPr>
        <w:jc w:val="center"/>
      </w:pPr>
      <w:r>
        <w:rPr>
          <w:noProof/>
        </w:rPr>
        <w:drawing>
          <wp:inline distT="0" distB="0" distL="0" distR="0" wp14:anchorId="1C2F1B07" wp14:editId="562CA070">
            <wp:extent cx="5760720" cy="4176693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06" cy="41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769" w14:textId="633BA469" w:rsidR="00091112" w:rsidRDefault="00091112" w:rsidP="00091112">
      <w:pPr>
        <w:pStyle w:val="Caption"/>
        <w:jc w:val="center"/>
      </w:pPr>
      <w:r>
        <w:t>Figura 1</w:t>
      </w:r>
      <w:r w:rsidR="0083733B">
        <w:t>5</w:t>
      </w:r>
      <w:r>
        <w:t>. Prototipo de correo electrónico para notificar al área financiera</w:t>
      </w:r>
    </w:p>
    <w:p w14:paraId="021F3A06" w14:textId="77777777" w:rsidR="0083733B" w:rsidRPr="0083733B" w:rsidRDefault="0083733B" w:rsidP="0083733B"/>
    <w:p w14:paraId="3F65C839" w14:textId="13C13064" w:rsidR="00091112" w:rsidRDefault="002B7E75" w:rsidP="0083733B">
      <w:pPr>
        <w:jc w:val="center"/>
      </w:pPr>
      <w:r>
        <w:rPr>
          <w:noProof/>
        </w:rPr>
        <w:lastRenderedPageBreak/>
        <w:drawing>
          <wp:inline distT="0" distB="0" distL="0" distR="0" wp14:anchorId="756A2FB0" wp14:editId="05B45818">
            <wp:extent cx="4933272" cy="3572933"/>
            <wp:effectExtent l="0" t="0" r="1270" b="8890"/>
            <wp:docPr id="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72" cy="357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0C8FF" w14:textId="692EA20F" w:rsidR="0083733B" w:rsidRDefault="0083733B" w:rsidP="0083733B">
      <w:pPr>
        <w:pStyle w:val="Caption"/>
        <w:jc w:val="center"/>
      </w:pPr>
      <w:r>
        <w:t>Figura 16. Prototipo de pantalla para la gestión del área financiera</w:t>
      </w:r>
    </w:p>
    <w:p w14:paraId="3D0C0965" w14:textId="66F0FF37" w:rsidR="008B0F95" w:rsidRDefault="008B0F95" w:rsidP="008B0F95"/>
    <w:p w14:paraId="11BBFE9E" w14:textId="7F2A74D3" w:rsidR="00F91FF3" w:rsidRDefault="00D315A3" w:rsidP="00360BDB">
      <w:pPr>
        <w:keepNext/>
        <w:jc w:val="center"/>
      </w:pPr>
      <w:r>
        <w:rPr>
          <w:noProof/>
        </w:rPr>
        <w:drawing>
          <wp:inline distT="0" distB="0" distL="0" distR="0" wp14:anchorId="11F85828" wp14:editId="42134606">
            <wp:extent cx="5227320" cy="414373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82" cy="414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7917" w14:textId="702C1456" w:rsidR="00F91FF3" w:rsidRDefault="00F91FF3" w:rsidP="00F91FF3">
      <w:pPr>
        <w:pStyle w:val="Caption"/>
        <w:jc w:val="center"/>
      </w:pPr>
      <w:r>
        <w:t>Figura</w:t>
      </w:r>
      <w:r w:rsidR="00A01C14">
        <w:t xml:space="preserve"> 1</w:t>
      </w:r>
      <w:r w:rsidR="0083733B">
        <w:t>7</w:t>
      </w:r>
      <w:r>
        <w:t>. Prototipo de pantalla de</w:t>
      </w:r>
      <w:r w:rsidR="00A56358">
        <w:t xml:space="preserve"> gestión de</w:t>
      </w:r>
      <w:r>
        <w:t xml:space="preserve"> clientes</w:t>
      </w:r>
    </w:p>
    <w:p w14:paraId="1BC019CC" w14:textId="77777777" w:rsidR="00713F8B" w:rsidRPr="00713F8B" w:rsidRDefault="00713F8B" w:rsidP="00713F8B"/>
    <w:p w14:paraId="29B1106D" w14:textId="3540D5A0" w:rsidR="008262BE" w:rsidRDefault="008262BE" w:rsidP="006E6D75">
      <w:pPr>
        <w:contextualSpacing/>
        <w:rPr>
          <w:b/>
          <w:color w:val="auto"/>
          <w:sz w:val="32"/>
          <w:lang w:bidi="es-ES"/>
        </w:rPr>
      </w:pPr>
    </w:p>
    <w:p w14:paraId="135020F6" w14:textId="040D3BF0" w:rsidR="008B0F95" w:rsidRDefault="008B0F95" w:rsidP="006E6D75">
      <w:pPr>
        <w:contextualSpacing/>
        <w:rPr>
          <w:b/>
          <w:color w:val="auto"/>
          <w:sz w:val="32"/>
          <w:lang w:bidi="es-ES"/>
        </w:rPr>
      </w:pPr>
    </w:p>
    <w:p w14:paraId="17F405B0" w14:textId="0411AF75" w:rsidR="00084D1A" w:rsidRDefault="00397F5B" w:rsidP="00360B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C8BB86" wp14:editId="6621AA97">
            <wp:extent cx="4914900" cy="5173502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21" cy="518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DF52" w14:textId="51104CC3" w:rsidR="00084D1A" w:rsidRDefault="00084D1A" w:rsidP="00084D1A">
      <w:pPr>
        <w:pStyle w:val="Caption"/>
        <w:jc w:val="center"/>
      </w:pPr>
      <w:r>
        <w:t xml:space="preserve">Figura </w:t>
      </w:r>
      <w:r w:rsidR="00A01C14">
        <w:rPr>
          <w:noProof/>
        </w:rPr>
        <w:t>1</w:t>
      </w:r>
      <w:r w:rsidR="0083733B">
        <w:rPr>
          <w:noProof/>
        </w:rPr>
        <w:t>8</w:t>
      </w:r>
      <w:r>
        <w:t>. Prototipo de pantalla para registrar a un cliente nuevo</w:t>
      </w:r>
    </w:p>
    <w:p w14:paraId="7D36CE4E" w14:textId="0E08AC01" w:rsidR="00B659F9" w:rsidRDefault="004E3525" w:rsidP="00360BDB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4D8AA85" wp14:editId="0CEBA729">
            <wp:extent cx="4442460" cy="483907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25" cy="485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B69D" w14:textId="27F6B23B" w:rsidR="00B659F9" w:rsidRDefault="00B659F9" w:rsidP="004B53E3">
      <w:pPr>
        <w:pStyle w:val="Caption"/>
        <w:jc w:val="center"/>
      </w:pPr>
      <w:r>
        <w:t>Figura</w:t>
      </w:r>
      <w:r w:rsidR="00A01C14">
        <w:t xml:space="preserve"> 1</w:t>
      </w:r>
      <w:r w:rsidR="0083733B">
        <w:t>9</w:t>
      </w:r>
      <w:r>
        <w:t>. Prototipo de pantalla para editar los datos del cliente</w:t>
      </w:r>
    </w:p>
    <w:p w14:paraId="553E1CD9" w14:textId="4AE58A5F" w:rsidR="001F1AA0" w:rsidRDefault="001F1AA0" w:rsidP="001F1AA0"/>
    <w:p w14:paraId="50C64C31" w14:textId="0D220B3A" w:rsidR="001F1AA0" w:rsidRDefault="003047E0" w:rsidP="00360BDB">
      <w:pPr>
        <w:keepNext/>
        <w:jc w:val="center"/>
      </w:pPr>
      <w:r>
        <w:rPr>
          <w:noProof/>
        </w:rPr>
        <w:drawing>
          <wp:inline distT="0" distB="0" distL="0" distR="0" wp14:anchorId="6E155F1F" wp14:editId="70BF3257">
            <wp:extent cx="4526264" cy="3689314"/>
            <wp:effectExtent l="0" t="0" r="825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9696" cy="36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AAC" w14:textId="4EFD5466" w:rsidR="001F1AA0" w:rsidRDefault="001F1AA0" w:rsidP="001F1AA0">
      <w:pPr>
        <w:pStyle w:val="Caption"/>
        <w:jc w:val="center"/>
      </w:pPr>
      <w:r>
        <w:t xml:space="preserve">Figura </w:t>
      </w:r>
      <w:r w:rsidR="0083733B">
        <w:t>20</w:t>
      </w:r>
      <w:r>
        <w:t xml:space="preserve">. Prototipo de pantalla para </w:t>
      </w:r>
      <w:r w:rsidR="00AC2835">
        <w:t>gestión</w:t>
      </w:r>
      <w:r w:rsidR="00DB1437">
        <w:t xml:space="preserve"> de usuarios</w:t>
      </w:r>
    </w:p>
    <w:p w14:paraId="654440A4" w14:textId="411348DF" w:rsidR="00226FCE" w:rsidRDefault="00226FCE" w:rsidP="00226FCE">
      <w:pPr>
        <w:rPr>
          <w:u w:val="single"/>
        </w:rPr>
      </w:pPr>
    </w:p>
    <w:p w14:paraId="1BDF5F72" w14:textId="3AD9ECAC" w:rsidR="006B28FD" w:rsidRDefault="003047E0" w:rsidP="006B28F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5595D85" wp14:editId="6065ABC1">
            <wp:extent cx="3670489" cy="4051508"/>
            <wp:effectExtent l="0" t="0" r="635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7CE9" w14:textId="1A7548B6" w:rsidR="00EE3C57" w:rsidRDefault="00EE3C57" w:rsidP="00EE3C57">
      <w:pPr>
        <w:pStyle w:val="Caption"/>
        <w:jc w:val="center"/>
      </w:pPr>
      <w:r>
        <w:t xml:space="preserve">Figura </w:t>
      </w:r>
      <w:r w:rsidR="0083733B">
        <w:t>21</w:t>
      </w:r>
      <w:r>
        <w:t>. Prototipo de pantalla para alta de usuarios</w:t>
      </w:r>
    </w:p>
    <w:p w14:paraId="4475979F" w14:textId="45AE5592" w:rsidR="00EE3C57" w:rsidRDefault="003047E0" w:rsidP="003C4947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C15A312" wp14:editId="751DCBFE">
            <wp:extent cx="3664138" cy="405785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2C63" w14:textId="5998A957" w:rsidR="007F241D" w:rsidRDefault="007F241D" w:rsidP="007F241D">
      <w:pPr>
        <w:pStyle w:val="Caption"/>
        <w:jc w:val="center"/>
      </w:pPr>
      <w:r>
        <w:t xml:space="preserve">Figura </w:t>
      </w:r>
      <w:r w:rsidR="0083733B">
        <w:t>22</w:t>
      </w:r>
      <w:r>
        <w:t>. Prototipo de pantalla para edición de usuarios</w:t>
      </w:r>
    </w:p>
    <w:p w14:paraId="2F4DEA88" w14:textId="6F3F1A3D" w:rsidR="007F241D" w:rsidRDefault="007F241D" w:rsidP="00226FCE">
      <w:pPr>
        <w:rPr>
          <w:u w:val="single"/>
        </w:rPr>
      </w:pPr>
    </w:p>
    <w:p w14:paraId="62DE795D" w14:textId="4FB2DD44" w:rsidR="003C4947" w:rsidRDefault="00C167BE" w:rsidP="00A07709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BDF5EC9" wp14:editId="48EFA45F">
            <wp:extent cx="5053816" cy="3647029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9203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4F1" w14:textId="7373D1CA" w:rsidR="003C4947" w:rsidRDefault="003C4947" w:rsidP="003C4947">
      <w:pPr>
        <w:pStyle w:val="Caption"/>
        <w:jc w:val="center"/>
      </w:pPr>
      <w:r>
        <w:t xml:space="preserve">Figura </w:t>
      </w:r>
      <w:r w:rsidR="0083733B">
        <w:t>23</w:t>
      </w:r>
      <w:r>
        <w:t xml:space="preserve">. </w:t>
      </w:r>
      <w:r w:rsidR="00C167BE">
        <w:t>Correo de confirmación alta de usuario</w:t>
      </w:r>
    </w:p>
    <w:p w14:paraId="4FED788F" w14:textId="6436E136" w:rsidR="00C167BE" w:rsidRDefault="00C167BE" w:rsidP="00C167BE"/>
    <w:p w14:paraId="286AB799" w14:textId="5E74F431" w:rsidR="00C167BE" w:rsidRDefault="00E67FAD" w:rsidP="0083733B">
      <w:pPr>
        <w:jc w:val="center"/>
      </w:pPr>
      <w:r>
        <w:rPr>
          <w:noProof/>
        </w:rPr>
        <w:drawing>
          <wp:inline distT="0" distB="0" distL="0" distR="0" wp14:anchorId="47C8D9E9" wp14:editId="7F5C9EE0">
            <wp:extent cx="6287045" cy="464098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7045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449F" w14:textId="2E6BC83E" w:rsidR="00C167BE" w:rsidRDefault="00C167BE" w:rsidP="00C167BE">
      <w:pPr>
        <w:pStyle w:val="Caption"/>
        <w:jc w:val="center"/>
      </w:pPr>
      <w:r>
        <w:t xml:space="preserve">Figura </w:t>
      </w:r>
      <w:r w:rsidR="0083733B">
        <w:t>24</w:t>
      </w:r>
      <w:r>
        <w:t xml:space="preserve">. </w:t>
      </w:r>
      <w:r w:rsidR="00554C76">
        <w:t>Alta de usuario – Establecer contraseña</w:t>
      </w:r>
    </w:p>
    <w:p w14:paraId="543D5E66" w14:textId="78708E78" w:rsidR="00C167BE" w:rsidRDefault="00C167BE" w:rsidP="00C167BE"/>
    <w:p w14:paraId="11167F38" w14:textId="6CADE3CF" w:rsidR="00E67FAD" w:rsidRDefault="00E67FAD" w:rsidP="00C167BE"/>
    <w:p w14:paraId="66096180" w14:textId="159FAB9D" w:rsidR="00E67FAD" w:rsidRDefault="00E67FAD" w:rsidP="00E67FAD">
      <w:pPr>
        <w:jc w:val="center"/>
      </w:pPr>
      <w:r>
        <w:rPr>
          <w:noProof/>
        </w:rPr>
        <w:drawing>
          <wp:inline distT="0" distB="0" distL="0" distR="0" wp14:anchorId="29876799" wp14:editId="4A9E2FF3">
            <wp:extent cx="6302286" cy="4640982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C570" w14:textId="4C9E36EC" w:rsidR="00E67FAD" w:rsidRDefault="00E67FAD" w:rsidP="00E67FAD">
      <w:pPr>
        <w:pStyle w:val="Caption"/>
        <w:jc w:val="center"/>
      </w:pPr>
      <w:r>
        <w:t>Figura 24.1 Alta de usuario – Establecer contraseña de seguridad</w:t>
      </w:r>
    </w:p>
    <w:p w14:paraId="7F6616EF" w14:textId="77777777" w:rsidR="00E67FAD" w:rsidRPr="00C167BE" w:rsidRDefault="00E67FAD" w:rsidP="00C167BE"/>
    <w:p w14:paraId="178C3136" w14:textId="77777777" w:rsidR="003C4947" w:rsidRPr="00AC2835" w:rsidRDefault="003C4947" w:rsidP="00226FCE">
      <w:pPr>
        <w:rPr>
          <w:u w:val="single"/>
        </w:rPr>
      </w:pPr>
    </w:p>
    <w:p w14:paraId="7C54CF48" w14:textId="21D434A0" w:rsidR="00226FCE" w:rsidRDefault="001346BC" w:rsidP="002863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E5D3ED" wp14:editId="7E6F1D47">
            <wp:extent cx="5607989" cy="42976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74" cy="430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9125" w14:textId="2D1FF30D" w:rsidR="00226FCE" w:rsidRDefault="00226FCE" w:rsidP="00EE1844">
      <w:pPr>
        <w:pStyle w:val="Caption"/>
        <w:jc w:val="center"/>
      </w:pPr>
      <w:r>
        <w:t xml:space="preserve">Figura </w:t>
      </w:r>
      <w:r w:rsidR="0030537A">
        <w:t>2</w:t>
      </w:r>
      <w:r w:rsidR="0083733B">
        <w:t>5</w:t>
      </w:r>
      <w:r>
        <w:t xml:space="preserve">. Prototipo de pantalla para </w:t>
      </w:r>
      <w:r w:rsidR="00EE1844">
        <w:t>carga masiva de registros</w:t>
      </w:r>
    </w:p>
    <w:p w14:paraId="4A8A58CC" w14:textId="4AD18CFB" w:rsidR="00226FCE" w:rsidRDefault="00226FCE" w:rsidP="00360BDB">
      <w:pPr>
        <w:keepNext/>
        <w:jc w:val="center"/>
      </w:pPr>
    </w:p>
    <w:p w14:paraId="3B16B9D5" w14:textId="77777777" w:rsidR="0047393A" w:rsidRDefault="0047393A" w:rsidP="0047393A">
      <w:pPr>
        <w:keepNext/>
        <w:jc w:val="center"/>
      </w:pPr>
    </w:p>
    <w:p w14:paraId="71E400F5" w14:textId="77777777" w:rsidR="0047393A" w:rsidRDefault="0047393A" w:rsidP="0047393A">
      <w:pPr>
        <w:keepNext/>
        <w:jc w:val="center"/>
      </w:pPr>
    </w:p>
    <w:p w14:paraId="5305BC60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3A006225" wp14:editId="3BC20906">
            <wp:extent cx="5521566" cy="3708400"/>
            <wp:effectExtent l="0" t="0" r="3175" b="635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19" cy="371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9501" w14:textId="77777777" w:rsidR="0047393A" w:rsidRPr="003641D6" w:rsidRDefault="0047393A" w:rsidP="0047393A">
      <w:pPr>
        <w:pStyle w:val="Caption"/>
        <w:jc w:val="center"/>
      </w:pPr>
      <w:r>
        <w:t>Figura 26. Prototipo de pantalla para gestión de alertas</w:t>
      </w:r>
    </w:p>
    <w:p w14:paraId="301910F2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CABD5A0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1DE0EE05" wp14:editId="5917EA31">
            <wp:extent cx="5467593" cy="4411133"/>
            <wp:effectExtent l="0" t="0" r="0" b="8890"/>
            <wp:docPr id="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565" cy="44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72F406D" w14:textId="77777777" w:rsidR="0047393A" w:rsidRPr="003641D6" w:rsidRDefault="0047393A" w:rsidP="0047393A">
      <w:pPr>
        <w:pStyle w:val="Caption"/>
        <w:jc w:val="center"/>
      </w:pPr>
      <w:r>
        <w:t>Figura 27. Prototipo de pantalla para una nueva alerta</w:t>
      </w:r>
    </w:p>
    <w:p w14:paraId="6AC7859D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035DC728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3FAE0B65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12F7EE92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C881873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0580325F" wp14:editId="22190E73">
            <wp:extent cx="3581400" cy="2387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E393" w14:textId="77777777" w:rsidR="0047393A" w:rsidRPr="003641D6" w:rsidRDefault="0047393A" w:rsidP="0047393A">
      <w:pPr>
        <w:pStyle w:val="Caption"/>
        <w:jc w:val="center"/>
      </w:pPr>
      <w:r>
        <w:t>Figura 28. Prototipo de pantalla para la confirmación de notificación de alerta</w:t>
      </w:r>
    </w:p>
    <w:p w14:paraId="680D322D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5D4AD5E4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lastRenderedPageBreak/>
        <w:drawing>
          <wp:inline distT="0" distB="0" distL="0" distR="0" wp14:anchorId="364C2480" wp14:editId="22210A5C">
            <wp:extent cx="5731933" cy="4624395"/>
            <wp:effectExtent l="0" t="0" r="2540" b="508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40" cy="463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7B19" w14:textId="77777777" w:rsidR="0047393A" w:rsidRPr="003641D6" w:rsidRDefault="0047393A" w:rsidP="0047393A">
      <w:pPr>
        <w:pStyle w:val="Caption"/>
        <w:jc w:val="center"/>
      </w:pPr>
      <w:r>
        <w:t>Figura 29. Prototipo de pantalla para la edición de una alerta existente</w:t>
      </w:r>
    </w:p>
    <w:p w14:paraId="630B3DC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14EEBD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0BBB69EF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2FDBB7D6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1B28678F" w14:textId="77777777" w:rsidR="0047393A" w:rsidRDefault="0047393A" w:rsidP="0047393A">
      <w:pPr>
        <w:contextualSpacing/>
        <w:rPr>
          <w:b/>
          <w:color w:val="auto"/>
          <w:sz w:val="32"/>
          <w:lang w:bidi="es-ES"/>
        </w:rPr>
      </w:pPr>
    </w:p>
    <w:p w14:paraId="7819921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68972650" wp14:editId="09A5C26D">
            <wp:extent cx="3581400" cy="2294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7972" w14:textId="77777777" w:rsidR="0047393A" w:rsidRPr="003641D6" w:rsidRDefault="0047393A" w:rsidP="0047393A">
      <w:pPr>
        <w:pStyle w:val="Caption"/>
        <w:jc w:val="center"/>
      </w:pPr>
      <w:r>
        <w:t>Figura 30. Prototipo de pantalla para la confirmación del cierre de una alerta</w:t>
      </w:r>
    </w:p>
    <w:p w14:paraId="21CAB74C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78E6B0E1" w14:textId="77777777" w:rsidR="0047393A" w:rsidRDefault="0047393A" w:rsidP="0047393A">
      <w:pPr>
        <w:contextualSpacing/>
        <w:rPr>
          <w:b/>
          <w:color w:val="auto"/>
          <w:sz w:val="32"/>
          <w:lang w:bidi="es-ES"/>
        </w:rPr>
      </w:pPr>
    </w:p>
    <w:p w14:paraId="451C9283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lastRenderedPageBreak/>
        <w:drawing>
          <wp:inline distT="0" distB="0" distL="0" distR="0" wp14:anchorId="372090A3" wp14:editId="77598A2A">
            <wp:extent cx="3581400" cy="22942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7F48" w14:textId="77777777" w:rsidR="0047393A" w:rsidRPr="003641D6" w:rsidRDefault="0047393A" w:rsidP="0047393A">
      <w:pPr>
        <w:pStyle w:val="Caption"/>
        <w:jc w:val="center"/>
      </w:pPr>
      <w:r>
        <w:t>Figura 31. Prototipo de pantalla para la notificación del cierre de la alerta a clientes</w:t>
      </w:r>
    </w:p>
    <w:p w14:paraId="1078E93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09989B36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3E87161F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5F68833E" w14:textId="77777777" w:rsidR="0047393A" w:rsidRDefault="0047393A" w:rsidP="0047393A">
      <w:pPr>
        <w:contextualSpacing/>
        <w:rPr>
          <w:b/>
          <w:color w:val="auto"/>
          <w:sz w:val="32"/>
          <w:lang w:bidi="es-ES"/>
        </w:rPr>
      </w:pPr>
    </w:p>
    <w:p w14:paraId="477FD583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41165C01" wp14:editId="11D457D3">
            <wp:extent cx="5645883" cy="41656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69" cy="418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E353" w14:textId="77777777" w:rsidR="0047393A" w:rsidRPr="003641D6" w:rsidRDefault="0047393A" w:rsidP="0047393A">
      <w:pPr>
        <w:pStyle w:val="Caption"/>
        <w:jc w:val="center"/>
      </w:pPr>
      <w:r>
        <w:t>Figura 32. Prototipo de pantalla para el modal del formulario para la notificación de cierre de alerta</w:t>
      </w:r>
    </w:p>
    <w:p w14:paraId="37D3ADBC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EBCE32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lastRenderedPageBreak/>
        <w:drawing>
          <wp:inline distT="0" distB="0" distL="0" distR="0" wp14:anchorId="1A39FBBE" wp14:editId="3D7B6371">
            <wp:extent cx="5214935" cy="3784600"/>
            <wp:effectExtent l="0" t="0" r="508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83" cy="37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4C67" w14:textId="77777777" w:rsidR="0047393A" w:rsidRPr="003641D6" w:rsidRDefault="0047393A" w:rsidP="0047393A">
      <w:pPr>
        <w:pStyle w:val="Caption"/>
        <w:jc w:val="center"/>
      </w:pPr>
      <w:r>
        <w:t>Figura 33. Prototipo de pantalla para el correo electrónico de confirmación de cierre de alerta</w:t>
      </w:r>
    </w:p>
    <w:p w14:paraId="05D3EC74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2E22DA3C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0A1AFD34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870595B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41A2C177" wp14:editId="1BE4BCC9">
            <wp:extent cx="5155983" cy="3462867"/>
            <wp:effectExtent l="0" t="0" r="698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00" cy="34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CB02" w14:textId="77777777" w:rsidR="0047393A" w:rsidRPr="003641D6" w:rsidRDefault="0047393A" w:rsidP="0047393A">
      <w:pPr>
        <w:pStyle w:val="Caption"/>
        <w:jc w:val="center"/>
      </w:pPr>
      <w:r>
        <w:t>Figura 34. Prototipo de pantalla para gestión de zonas</w:t>
      </w:r>
    </w:p>
    <w:p w14:paraId="1A18C221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2DC1A85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10F23271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3685CF86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4677238B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639B597F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drawing>
          <wp:inline distT="0" distB="0" distL="0" distR="0" wp14:anchorId="312B3A98" wp14:editId="6273AF4F">
            <wp:extent cx="4642080" cy="4766733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8" cy="478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3A59" w14:textId="77777777" w:rsidR="0047393A" w:rsidRPr="003641D6" w:rsidRDefault="0047393A" w:rsidP="0047393A">
      <w:pPr>
        <w:pStyle w:val="Caption"/>
        <w:jc w:val="center"/>
      </w:pPr>
      <w:r>
        <w:t>Figura 35. Prototipo de pantalla para una nueva zona</w:t>
      </w:r>
    </w:p>
    <w:p w14:paraId="7E5C40AB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</w:p>
    <w:p w14:paraId="3429E63E" w14:textId="77777777" w:rsidR="0047393A" w:rsidRDefault="0047393A" w:rsidP="0047393A">
      <w:pPr>
        <w:contextualSpacing/>
        <w:jc w:val="center"/>
        <w:rPr>
          <w:b/>
          <w:color w:val="auto"/>
          <w:sz w:val="32"/>
          <w:lang w:bidi="es-ES"/>
        </w:rPr>
      </w:pPr>
      <w:r>
        <w:rPr>
          <w:noProof/>
        </w:rPr>
        <w:lastRenderedPageBreak/>
        <w:drawing>
          <wp:inline distT="0" distB="0" distL="0" distR="0" wp14:anchorId="0B195E97" wp14:editId="674E881E">
            <wp:extent cx="4630256" cy="4851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59" cy="48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B7C2" w14:textId="77777777" w:rsidR="0047393A" w:rsidRPr="003641D6" w:rsidRDefault="0047393A" w:rsidP="0047393A">
      <w:pPr>
        <w:pStyle w:val="Caption"/>
        <w:jc w:val="center"/>
      </w:pPr>
      <w:r>
        <w:t>Figura 36. Prototipo de pantalla para la edición de una zona</w:t>
      </w:r>
    </w:p>
    <w:p w14:paraId="248D2F45" w14:textId="575B2256" w:rsidR="006C24DA" w:rsidRDefault="006C24DA" w:rsidP="006E6D75">
      <w:pPr>
        <w:contextualSpacing/>
        <w:rPr>
          <w:b/>
          <w:color w:val="auto"/>
          <w:sz w:val="32"/>
          <w:lang w:bidi="es-ES"/>
        </w:rPr>
      </w:pPr>
    </w:p>
    <w:p w14:paraId="57967DA7" w14:textId="6C357A11" w:rsidR="006E6D75" w:rsidRDefault="006E6D75" w:rsidP="002F237C">
      <w:pPr>
        <w:pStyle w:val="Heading1"/>
        <w:rPr>
          <w:color w:val="auto"/>
          <w:lang w:bidi="es-ES"/>
        </w:rPr>
      </w:pPr>
      <w:bookmarkStart w:id="9" w:name="_Toc51320792"/>
      <w:r w:rsidRPr="002F237C">
        <w:rPr>
          <w:color w:val="auto"/>
          <w:lang w:bidi="es-ES"/>
        </w:rPr>
        <w:t>Especificación de casos de uso</w:t>
      </w:r>
      <w:r w:rsidR="009276B5" w:rsidRPr="002F237C">
        <w:rPr>
          <w:color w:val="auto"/>
          <w:lang w:bidi="es-ES"/>
        </w:rPr>
        <w:t xml:space="preserve"> de </w:t>
      </w:r>
      <w:proofErr w:type="spellStart"/>
      <w:r w:rsidR="009276B5" w:rsidRPr="002F237C">
        <w:rPr>
          <w:color w:val="auto"/>
          <w:lang w:bidi="es-ES"/>
        </w:rPr>
        <w:t>MoviSafe</w:t>
      </w:r>
      <w:bookmarkEnd w:id="9"/>
      <w:proofErr w:type="spellEnd"/>
    </w:p>
    <w:p w14:paraId="3B8ADB44" w14:textId="00263F83" w:rsidR="006E6D75" w:rsidRPr="002F237C" w:rsidRDefault="006E6D75" w:rsidP="002F237C">
      <w:pPr>
        <w:pStyle w:val="Heading1"/>
        <w:rPr>
          <w:color w:val="auto"/>
          <w:sz w:val="24"/>
          <w:lang w:bidi="es-ES"/>
        </w:rPr>
      </w:pPr>
      <w:bookmarkStart w:id="10" w:name="_Toc51320793"/>
      <w:r w:rsidRPr="002F237C">
        <w:rPr>
          <w:color w:val="auto"/>
          <w:sz w:val="24"/>
          <w:lang w:bidi="es-ES"/>
        </w:rPr>
        <w:t>Diagrama</w:t>
      </w:r>
      <w:r w:rsidR="00302A46" w:rsidRPr="002F237C">
        <w:rPr>
          <w:color w:val="auto"/>
          <w:sz w:val="24"/>
          <w:lang w:bidi="es-ES"/>
        </w:rPr>
        <w:t>s</w:t>
      </w:r>
      <w:r w:rsidRPr="002F237C">
        <w:rPr>
          <w:color w:val="auto"/>
          <w:sz w:val="24"/>
          <w:lang w:bidi="es-ES"/>
        </w:rPr>
        <w:t xml:space="preserve"> de casos de uso</w:t>
      </w:r>
      <w:bookmarkEnd w:id="10"/>
    </w:p>
    <w:p w14:paraId="18A4566B" w14:textId="7D7A0F3E" w:rsidR="006E6D75" w:rsidRDefault="006E6D75" w:rsidP="006E6D75">
      <w:pPr>
        <w:contextualSpacing/>
        <w:rPr>
          <w:color w:val="auto"/>
          <w:sz w:val="30"/>
          <w:lang w:bidi="es-ES"/>
        </w:rPr>
      </w:pPr>
    </w:p>
    <w:p w14:paraId="4B50C66D" w14:textId="5797BB59" w:rsidR="00455FDF" w:rsidRDefault="00455FDF" w:rsidP="00455FDF">
      <w:pPr>
        <w:keepNext/>
        <w:contextualSpacing/>
        <w:jc w:val="center"/>
      </w:pPr>
    </w:p>
    <w:p w14:paraId="72FB325A" w14:textId="377B5BFD" w:rsidR="003651A4" w:rsidRDefault="00C7160C" w:rsidP="00455FDF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1284BDEC" wp14:editId="16CC40FC">
            <wp:extent cx="6408420" cy="13379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gramaCasoDeUsoAutenticacion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F57" w14:textId="699B678D" w:rsidR="00455FDF" w:rsidRDefault="00455FDF" w:rsidP="00455FDF">
      <w:pPr>
        <w:pStyle w:val="Caption"/>
        <w:jc w:val="center"/>
      </w:pPr>
      <w:bookmarkStart w:id="11" w:name="_Toc52900822"/>
      <w:r>
        <w:t xml:space="preserve">Figura </w:t>
      </w:r>
      <w:r w:rsidR="00640D76">
        <w:rPr>
          <w:noProof/>
        </w:rPr>
        <w:fldChar w:fldCharType="begin"/>
      </w:r>
      <w:r w:rsidR="00640D76">
        <w:rPr>
          <w:noProof/>
        </w:rPr>
        <w:instrText xml:space="preserve"> SEQ Figura \* ARABIC </w:instrText>
      </w:r>
      <w:r w:rsidR="00640D76">
        <w:rPr>
          <w:noProof/>
        </w:rPr>
        <w:fldChar w:fldCharType="separate"/>
      </w:r>
      <w:r w:rsidR="00492894">
        <w:rPr>
          <w:noProof/>
        </w:rPr>
        <w:t>19</w:t>
      </w:r>
      <w:r w:rsidR="00640D76">
        <w:rPr>
          <w:noProof/>
        </w:rPr>
        <w:fldChar w:fldCharType="end"/>
      </w:r>
      <w:r>
        <w:t>. Diagrama de casos de uso de au</w:t>
      </w:r>
      <w:r w:rsidR="00367C96">
        <w:t>tenticación</w:t>
      </w:r>
      <w:bookmarkEnd w:id="11"/>
      <w:r>
        <w:t xml:space="preserve"> </w:t>
      </w:r>
    </w:p>
    <w:p w14:paraId="6B94BAAF" w14:textId="43CAB8F8" w:rsidR="007D2C47" w:rsidRDefault="007D2C47" w:rsidP="007D2C47"/>
    <w:p w14:paraId="6E2B5A06" w14:textId="09A1C225" w:rsidR="007D2C47" w:rsidRDefault="007D2C47" w:rsidP="007D2C47"/>
    <w:p w14:paraId="1DA1CBA7" w14:textId="630E80B6" w:rsidR="003651A4" w:rsidRDefault="003651A4" w:rsidP="007D2C47"/>
    <w:p w14:paraId="3E6CA50D" w14:textId="6904C2E1" w:rsidR="003651A4" w:rsidRDefault="003651A4" w:rsidP="007D2C47"/>
    <w:p w14:paraId="76B525CD" w14:textId="1E78112D" w:rsidR="003651A4" w:rsidRDefault="003651A4" w:rsidP="007D2C47"/>
    <w:p w14:paraId="7F37ADCE" w14:textId="1613BC76" w:rsidR="003651A4" w:rsidRDefault="003651A4" w:rsidP="007D2C47"/>
    <w:p w14:paraId="0C2AFB9C" w14:textId="2253FB33" w:rsidR="003651A4" w:rsidRDefault="00FB7A65" w:rsidP="00FB7A65">
      <w:r>
        <w:rPr>
          <w:noProof/>
        </w:rPr>
        <w:drawing>
          <wp:inline distT="0" distB="0" distL="0" distR="0" wp14:anchorId="6762955F" wp14:editId="604DC38E">
            <wp:extent cx="6408420" cy="3429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soDeUso_Auditoria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C87B" w14:textId="70E2B453" w:rsidR="003651A4" w:rsidRDefault="003651A4" w:rsidP="003651A4">
      <w:pPr>
        <w:pStyle w:val="Caption"/>
        <w:jc w:val="center"/>
      </w:pPr>
      <w:bookmarkStart w:id="12" w:name="_Toc52900823"/>
      <w:r>
        <w:t xml:space="preserve">Figura </w:t>
      </w:r>
      <w:r w:rsidR="0001034B">
        <w:rPr>
          <w:noProof/>
        </w:rPr>
        <w:fldChar w:fldCharType="begin"/>
      </w:r>
      <w:r w:rsidR="0001034B">
        <w:rPr>
          <w:noProof/>
        </w:rPr>
        <w:instrText xml:space="preserve"> SEQ Figura \* ARABIC </w:instrText>
      </w:r>
      <w:r w:rsidR="0001034B">
        <w:rPr>
          <w:noProof/>
        </w:rPr>
        <w:fldChar w:fldCharType="separate"/>
      </w:r>
      <w:r w:rsidR="00492894">
        <w:rPr>
          <w:noProof/>
        </w:rPr>
        <w:t>20</w:t>
      </w:r>
      <w:r w:rsidR="0001034B">
        <w:rPr>
          <w:noProof/>
        </w:rPr>
        <w:fldChar w:fldCharType="end"/>
      </w:r>
      <w:r>
        <w:t>. Diagrama de casos de uso de auditorías</w:t>
      </w:r>
      <w:bookmarkEnd w:id="12"/>
    </w:p>
    <w:p w14:paraId="6C4DA17E" w14:textId="79393DEE" w:rsidR="00C2302A" w:rsidRDefault="00C2302A" w:rsidP="00C2302A"/>
    <w:p w14:paraId="3D92EED1" w14:textId="77777777" w:rsidR="00C2302A" w:rsidRDefault="00C2302A" w:rsidP="00C2302A">
      <w:pPr>
        <w:keepNext/>
      </w:pPr>
      <w:r>
        <w:rPr>
          <w:noProof/>
        </w:rPr>
        <w:drawing>
          <wp:inline distT="0" distB="0" distL="0" distR="0" wp14:anchorId="036D775F" wp14:editId="7782FE0A">
            <wp:extent cx="6408420" cy="2520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Cliente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C7AD" w14:textId="78DD3747" w:rsidR="00C2302A" w:rsidRDefault="00C2302A" w:rsidP="00C2302A">
      <w:pPr>
        <w:pStyle w:val="Caption"/>
        <w:jc w:val="center"/>
      </w:pPr>
      <w:bookmarkStart w:id="13" w:name="_Toc52900824"/>
      <w:r>
        <w:t xml:space="preserve">Figura </w:t>
      </w:r>
      <w:r w:rsidR="0001034B">
        <w:rPr>
          <w:noProof/>
        </w:rPr>
        <w:fldChar w:fldCharType="begin"/>
      </w:r>
      <w:r w:rsidR="0001034B">
        <w:rPr>
          <w:noProof/>
        </w:rPr>
        <w:instrText xml:space="preserve"> SEQ Figura \* ARABIC </w:instrText>
      </w:r>
      <w:r w:rsidR="0001034B">
        <w:rPr>
          <w:noProof/>
        </w:rPr>
        <w:fldChar w:fldCharType="separate"/>
      </w:r>
      <w:r w:rsidR="00492894">
        <w:rPr>
          <w:noProof/>
        </w:rPr>
        <w:t>21</w:t>
      </w:r>
      <w:r w:rsidR="0001034B">
        <w:rPr>
          <w:noProof/>
        </w:rPr>
        <w:fldChar w:fldCharType="end"/>
      </w:r>
      <w:r>
        <w:t xml:space="preserve">. Diagrama de casos de uso de </w:t>
      </w:r>
      <w:r w:rsidR="00B634E1">
        <w:t>submódulo de clientes</w:t>
      </w:r>
      <w:bookmarkEnd w:id="13"/>
    </w:p>
    <w:p w14:paraId="1F967D60" w14:textId="77777777" w:rsidR="00914C5F" w:rsidRDefault="00914C5F" w:rsidP="006E6D75">
      <w:pPr>
        <w:contextualSpacing/>
        <w:rPr>
          <w:color w:val="auto"/>
          <w:sz w:val="30"/>
          <w:lang w:bidi="es-ES"/>
        </w:rPr>
      </w:pPr>
    </w:p>
    <w:p w14:paraId="73E35C5B" w14:textId="09C20A30" w:rsidR="006E6D75" w:rsidRPr="006E6D75" w:rsidRDefault="006E6D75" w:rsidP="002F237C">
      <w:pPr>
        <w:pStyle w:val="Heading1"/>
        <w:rPr>
          <w:lang w:bidi="es-ES"/>
        </w:rPr>
      </w:pPr>
      <w:bookmarkStart w:id="14" w:name="_Toc51320794"/>
      <w:r w:rsidRPr="002F237C">
        <w:rPr>
          <w:color w:val="auto"/>
          <w:sz w:val="24"/>
          <w:lang w:bidi="es-ES"/>
        </w:rPr>
        <w:t>Descripción textual de los casos de uso</w:t>
      </w:r>
      <w:bookmarkEnd w:id="14"/>
    </w:p>
    <w:p w14:paraId="112880CA" w14:textId="0C0647B0" w:rsidR="006E6D75" w:rsidRDefault="006E6D75" w:rsidP="006E6D75">
      <w:pPr>
        <w:contextualSpacing/>
        <w:rPr>
          <w:color w:val="auto"/>
          <w:sz w:val="30"/>
          <w:lang w:bidi="es-ES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1"/>
        <w:gridCol w:w="5041"/>
      </w:tblGrid>
      <w:tr w:rsidR="004C3CF7" w14:paraId="372B4535" w14:textId="77777777" w:rsidTr="00BC6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2" w:type="dxa"/>
            <w:gridSpan w:val="2"/>
          </w:tcPr>
          <w:p w14:paraId="6480AAF4" w14:textId="0E208B8E" w:rsidR="004C3CF7" w:rsidRPr="002264CD" w:rsidRDefault="004C3CF7" w:rsidP="004C3CF7">
            <w:pPr>
              <w:contextualSpacing/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  <w:lang w:bidi="es-ES"/>
              </w:rPr>
            </w:pPr>
            <w:r w:rsidRPr="002264CD">
              <w:rPr>
                <w:rFonts w:ascii="Times New Roman" w:hAnsi="Times New Roman" w:cs="Times New Roman"/>
                <w:sz w:val="24"/>
                <w:szCs w:val="24"/>
                <w:lang w:bidi="es-ES"/>
              </w:rPr>
              <w:t>Caso de uso CU1: Autenticar usuario</w:t>
            </w:r>
          </w:p>
        </w:tc>
      </w:tr>
      <w:tr w:rsidR="004C3CF7" w14:paraId="00459823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5CADFBA3" w14:textId="3EE083AB" w:rsidR="004C3CF7" w:rsidRPr="002264CD" w:rsidRDefault="004C3CF7" w:rsidP="006E6D75">
            <w:pPr>
              <w:contextualSpacing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2264CD">
              <w:rPr>
                <w:rFonts w:ascii="Times New Roman" w:hAnsi="Times New Roman" w:cs="Times New Roman"/>
                <w:szCs w:val="22"/>
                <w:lang w:bidi="es-ES"/>
              </w:rPr>
              <w:t>Actor</w:t>
            </w:r>
            <w:r w:rsidR="002264CD">
              <w:rPr>
                <w:rFonts w:ascii="Times New Roman" w:hAnsi="Times New Roman" w:cs="Times New Roman"/>
                <w:szCs w:val="22"/>
                <w:lang w:bidi="es-ES"/>
              </w:rPr>
              <w:t>es</w:t>
            </w:r>
          </w:p>
        </w:tc>
        <w:tc>
          <w:tcPr>
            <w:tcW w:w="5041" w:type="dxa"/>
          </w:tcPr>
          <w:p w14:paraId="199B923B" w14:textId="74AC8D59" w:rsidR="004C3CF7" w:rsidRPr="0095734D" w:rsidRDefault="0095734D" w:rsidP="00DE2D1D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95734D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Administrador</w:t>
            </w:r>
            <w:r w:rsidR="00874996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, Auditor</w:t>
            </w:r>
          </w:p>
        </w:tc>
      </w:tr>
      <w:tr w:rsidR="00C9551A" w14:paraId="44ECFEC9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B903855" w14:textId="703AF02D" w:rsidR="00C9551A" w:rsidRPr="002264CD" w:rsidRDefault="00C9551A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Objetivo</w:t>
            </w:r>
            <w:r w:rsidR="0040450B">
              <w:rPr>
                <w:rFonts w:ascii="Times New Roman" w:hAnsi="Times New Roman" w:cs="Times New Roman"/>
                <w:szCs w:val="22"/>
                <w:lang w:bidi="es-ES"/>
              </w:rPr>
              <w:t>s</w:t>
            </w:r>
          </w:p>
        </w:tc>
        <w:tc>
          <w:tcPr>
            <w:tcW w:w="5041" w:type="dxa"/>
          </w:tcPr>
          <w:p w14:paraId="26CDEC3F" w14:textId="58D4C712" w:rsidR="00C9551A" w:rsidRPr="0095734D" w:rsidRDefault="00C9551A" w:rsidP="00DE2D1D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Comprobar que se han ingresado las credenciales de acceso</w:t>
            </w:r>
          </w:p>
        </w:tc>
      </w:tr>
      <w:tr w:rsidR="002264CD" w14:paraId="3BC53CA8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741FF0B5" w14:textId="48F402B7" w:rsidR="002264CD" w:rsidRPr="002264CD" w:rsidRDefault="002264CD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Precondiciones</w:t>
            </w:r>
          </w:p>
        </w:tc>
        <w:tc>
          <w:tcPr>
            <w:tcW w:w="5041" w:type="dxa"/>
          </w:tcPr>
          <w:p w14:paraId="08623CDA" w14:textId="270DB3F4" w:rsidR="002264CD" w:rsidRPr="0095734D" w:rsidRDefault="00D87D3C" w:rsidP="00DE2D1D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Tener usuario y contraseña</w:t>
            </w:r>
            <w:r w:rsidR="009B78B9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en el servidor</w:t>
            </w:r>
          </w:p>
        </w:tc>
      </w:tr>
      <w:tr w:rsidR="0034479A" w14:paraId="745E65E9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2" w:type="dxa"/>
            <w:gridSpan w:val="2"/>
          </w:tcPr>
          <w:p w14:paraId="2C2DCEAC" w14:textId="7D2A1837" w:rsidR="0034479A" w:rsidRDefault="0034479A" w:rsidP="0034479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Escenario</w:t>
            </w:r>
          </w:p>
        </w:tc>
      </w:tr>
      <w:tr w:rsidR="0034479A" w14:paraId="39012FC1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16ACE26B" w14:textId="6B4658C8" w:rsidR="0034479A" w:rsidRPr="00517404" w:rsidRDefault="006823E2" w:rsidP="0034479A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Cs w:val="0"/>
                <w:szCs w:val="22"/>
                <w:lang w:bidi="es-ES"/>
              </w:rPr>
            </w:pPr>
            <w:r w:rsidRPr="00517404">
              <w:rPr>
                <w:rFonts w:ascii="Times New Roman" w:hAnsi="Times New Roman" w:cs="Times New Roman"/>
                <w:bCs w:val="0"/>
                <w:szCs w:val="22"/>
                <w:lang w:bidi="es-ES"/>
              </w:rPr>
              <w:lastRenderedPageBreak/>
              <w:t>Acción del a</w:t>
            </w:r>
            <w:r w:rsidR="0034479A" w:rsidRPr="00517404">
              <w:rPr>
                <w:rFonts w:ascii="Times New Roman" w:hAnsi="Times New Roman" w:cs="Times New Roman"/>
                <w:bCs w:val="0"/>
                <w:szCs w:val="22"/>
                <w:lang w:bidi="es-ES"/>
              </w:rPr>
              <w:t>ctor</w:t>
            </w:r>
          </w:p>
        </w:tc>
        <w:tc>
          <w:tcPr>
            <w:tcW w:w="5041" w:type="dxa"/>
          </w:tcPr>
          <w:p w14:paraId="5AD859FD" w14:textId="237C112A" w:rsidR="0034479A" w:rsidRPr="00517404" w:rsidRDefault="006823E2" w:rsidP="006823E2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2"/>
                <w:lang w:bidi="es-ES"/>
              </w:rPr>
            </w:pPr>
            <w:r w:rsidRPr="00517404">
              <w:rPr>
                <w:rFonts w:ascii="Times New Roman" w:hAnsi="Times New Roman" w:cs="Times New Roman"/>
                <w:b/>
                <w:szCs w:val="22"/>
                <w:lang w:bidi="es-ES"/>
              </w:rPr>
              <w:t>Respuesta del sistema</w:t>
            </w:r>
          </w:p>
        </w:tc>
      </w:tr>
      <w:tr w:rsidR="00706B6C" w14:paraId="34E1CF1B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7C5F6198" w14:textId="45124936" w:rsidR="00706B6C" w:rsidRPr="00706B6C" w:rsidRDefault="00706B6C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Abre la plataforma</w:t>
            </w:r>
          </w:p>
        </w:tc>
        <w:tc>
          <w:tcPr>
            <w:tcW w:w="5041" w:type="dxa"/>
          </w:tcPr>
          <w:p w14:paraId="722FF548" w14:textId="77777777" w:rsidR="00706B6C" w:rsidRPr="00517404" w:rsidRDefault="00706B6C" w:rsidP="006823E2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Cs w:val="22"/>
                <w:lang w:bidi="es-ES"/>
              </w:rPr>
            </w:pPr>
          </w:p>
        </w:tc>
      </w:tr>
      <w:tr w:rsidR="00706B6C" w14:paraId="761DBECA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7134A8B2" w14:textId="77777777" w:rsidR="00706B6C" w:rsidRPr="00706B6C" w:rsidRDefault="00706B6C" w:rsidP="00706B6C">
            <w:pPr>
              <w:spacing w:line="360" w:lineRule="auto"/>
              <w:rPr>
                <w:rFonts w:ascii="Times New Roman" w:hAnsi="Times New Roman" w:cs="Times New Roman"/>
                <w:szCs w:val="22"/>
                <w:lang w:bidi="es-ES"/>
              </w:rPr>
            </w:pPr>
          </w:p>
        </w:tc>
        <w:tc>
          <w:tcPr>
            <w:tcW w:w="5041" w:type="dxa"/>
          </w:tcPr>
          <w:p w14:paraId="0C38B253" w14:textId="796200A5" w:rsidR="00706B6C" w:rsidRPr="00706B6C" w:rsidRDefault="00706B6C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Muestra interfaz de inicio de sesión</w:t>
            </w:r>
          </w:p>
        </w:tc>
      </w:tr>
      <w:tr w:rsidR="002264CD" w14:paraId="5B133A6C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1616EFF4" w14:textId="7A1119D5" w:rsidR="0034479A" w:rsidRPr="00F85FE8" w:rsidRDefault="0034479A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b w:val="0"/>
                <w:szCs w:val="22"/>
                <w:lang w:bidi="es-ES"/>
              </w:rPr>
            </w:pPr>
            <w:r w:rsidRPr="00F85FE8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Se introduce el nombre usuario</w:t>
            </w:r>
            <w:r w:rsidR="00600C39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/email</w:t>
            </w:r>
            <w:r w:rsidRPr="00F85FE8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.</w:t>
            </w:r>
          </w:p>
          <w:p w14:paraId="5B318602" w14:textId="79661EFD" w:rsidR="002264CD" w:rsidRPr="00F85FE8" w:rsidRDefault="0034479A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b w:val="0"/>
                <w:szCs w:val="22"/>
                <w:lang w:bidi="es-ES"/>
              </w:rPr>
            </w:pPr>
            <w:r w:rsidRPr="00F85FE8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Se introduce la contraseña.</w:t>
            </w:r>
          </w:p>
          <w:p w14:paraId="27540C49" w14:textId="4F605F3B" w:rsidR="00B61648" w:rsidRPr="0034479A" w:rsidRDefault="00E57F66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Selecciona</w:t>
            </w:r>
            <w:r w:rsidR="00B61648" w:rsidRPr="00F85FE8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“</w:t>
            </w:r>
            <w:r w:rsidR="00B61648" w:rsidRPr="00F85FE8"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acceder</w:t>
            </w:r>
            <w:r>
              <w:rPr>
                <w:rFonts w:ascii="Times New Roman" w:hAnsi="Times New Roman" w:cs="Times New Roman"/>
                <w:b w:val="0"/>
                <w:szCs w:val="22"/>
                <w:lang w:bidi="es-ES"/>
              </w:rPr>
              <w:t>”</w:t>
            </w:r>
          </w:p>
        </w:tc>
        <w:tc>
          <w:tcPr>
            <w:tcW w:w="5041" w:type="dxa"/>
          </w:tcPr>
          <w:p w14:paraId="5E681C51" w14:textId="0A55C15E" w:rsidR="00B61648" w:rsidRPr="001F5F19" w:rsidRDefault="00B61648" w:rsidP="000C5B9E">
            <w:pPr>
              <w:pStyle w:val="ListParagraph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</w:p>
        </w:tc>
      </w:tr>
      <w:tr w:rsidR="000C5B9E" w14:paraId="247438D2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80FFAC7" w14:textId="77777777" w:rsidR="000C5B9E" w:rsidRPr="000C5B9E" w:rsidRDefault="000C5B9E" w:rsidP="000C5B9E">
            <w:pPr>
              <w:spacing w:line="360" w:lineRule="auto"/>
              <w:rPr>
                <w:rFonts w:ascii="Times New Roman" w:hAnsi="Times New Roman" w:cs="Times New Roman"/>
                <w:szCs w:val="22"/>
                <w:lang w:bidi="es-ES"/>
              </w:rPr>
            </w:pPr>
          </w:p>
        </w:tc>
        <w:tc>
          <w:tcPr>
            <w:tcW w:w="5041" w:type="dxa"/>
          </w:tcPr>
          <w:p w14:paraId="49157080" w14:textId="77777777" w:rsidR="000C5B9E" w:rsidRDefault="000C5B9E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Verifica que haya ingresado un nombre de usuario y contraseña.</w:t>
            </w:r>
          </w:p>
          <w:p w14:paraId="44144A44" w14:textId="77777777" w:rsidR="00706B6C" w:rsidRDefault="000C5B9E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0C5B9E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Establece la conexión con el servidor</w:t>
            </w:r>
          </w:p>
          <w:p w14:paraId="58147909" w14:textId="02745602" w:rsidR="005A2C10" w:rsidRPr="00706B6C" w:rsidRDefault="005A2C10" w:rsidP="00CB3C3F">
            <w:pPr>
              <w:pStyle w:val="ListParagraph"/>
              <w:numPr>
                <w:ilvl w:val="0"/>
                <w:numId w:val="1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706B6C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Ejecuta caso de uso CU2: Verificar credenciales</w:t>
            </w:r>
          </w:p>
        </w:tc>
      </w:tr>
      <w:tr w:rsidR="002264CD" w14:paraId="621ABF40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5B16B26D" w14:textId="0B2592BA" w:rsidR="002264CD" w:rsidRDefault="009B78B9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Postcondiciones</w:t>
            </w:r>
          </w:p>
        </w:tc>
        <w:tc>
          <w:tcPr>
            <w:tcW w:w="5041" w:type="dxa"/>
          </w:tcPr>
          <w:p w14:paraId="10C7F550" w14:textId="4FAEA65B" w:rsidR="002264CD" w:rsidRPr="0095734D" w:rsidRDefault="007B3395" w:rsidP="00DE2D1D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Establece conexión con el servidor</w:t>
            </w:r>
          </w:p>
        </w:tc>
      </w:tr>
      <w:tr w:rsidR="004F4029" w14:paraId="13F08529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29071133" w14:textId="67DE46FD" w:rsidR="004F4029" w:rsidRDefault="004F4029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Incluye</w:t>
            </w:r>
          </w:p>
        </w:tc>
        <w:tc>
          <w:tcPr>
            <w:tcW w:w="5041" w:type="dxa"/>
          </w:tcPr>
          <w:p w14:paraId="0F2B8741" w14:textId="567C203A" w:rsidR="004F4029" w:rsidRDefault="00C53107" w:rsidP="00DE2D1D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CU2: Verificar credenciales</w:t>
            </w:r>
          </w:p>
        </w:tc>
      </w:tr>
      <w:tr w:rsidR="004F4029" w14:paraId="63E8E928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6A814543" w14:textId="236375E4" w:rsidR="004F4029" w:rsidRDefault="004F4029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Extiende</w:t>
            </w:r>
          </w:p>
        </w:tc>
        <w:tc>
          <w:tcPr>
            <w:tcW w:w="5041" w:type="dxa"/>
          </w:tcPr>
          <w:p w14:paraId="7C4AFD6B" w14:textId="3B9300F8" w:rsidR="004F4029" w:rsidRDefault="00B42871" w:rsidP="00DE2D1D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-</w:t>
            </w:r>
          </w:p>
        </w:tc>
      </w:tr>
      <w:tr w:rsidR="004F4029" w14:paraId="4B660C9D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755A161" w14:textId="4721C7BA" w:rsidR="004F4029" w:rsidRDefault="004F4029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Hereda de</w:t>
            </w:r>
          </w:p>
        </w:tc>
        <w:tc>
          <w:tcPr>
            <w:tcW w:w="5041" w:type="dxa"/>
          </w:tcPr>
          <w:p w14:paraId="6B1CD00A" w14:textId="355A916A" w:rsidR="004F4029" w:rsidRDefault="00B42871" w:rsidP="00DE2D1D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-</w:t>
            </w:r>
          </w:p>
        </w:tc>
      </w:tr>
      <w:tr w:rsidR="002264CD" w14:paraId="2CA7E4BB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27E70A42" w14:textId="2898DB66" w:rsidR="002264CD" w:rsidRDefault="002264CD" w:rsidP="006E6D75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Excepción</w:t>
            </w:r>
            <w:r w:rsidR="009B78B9">
              <w:rPr>
                <w:rFonts w:ascii="Times New Roman" w:hAnsi="Times New Roman" w:cs="Times New Roman"/>
                <w:szCs w:val="22"/>
                <w:lang w:bidi="es-ES"/>
              </w:rPr>
              <w:t xml:space="preserve"> </w:t>
            </w:r>
          </w:p>
        </w:tc>
        <w:tc>
          <w:tcPr>
            <w:tcW w:w="5041" w:type="dxa"/>
          </w:tcPr>
          <w:p w14:paraId="06A6A7ED" w14:textId="28862873" w:rsidR="0019630D" w:rsidRDefault="0019630D" w:rsidP="00DE2D1D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En caso de no introducir el </w:t>
            </w:r>
            <w:r w:rsidR="00BC5525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nomb</w:t>
            </w:r>
            <w:r w:rsidR="00AF2FBF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r</w:t>
            </w:r>
            <w:r w:rsidR="00BC5525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e de 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usuario </w:t>
            </w:r>
            <w:r w:rsidR="00DE2D1D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no se permite el acceso a la plataforma.</w:t>
            </w:r>
          </w:p>
          <w:p w14:paraId="65814E5B" w14:textId="3DCA9DEB" w:rsidR="0019630D" w:rsidRPr="0095734D" w:rsidRDefault="0019630D" w:rsidP="00DE2D1D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En caso de no</w:t>
            </w:r>
            <w:r w:rsidR="00701497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introduc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ir</w:t>
            </w:r>
            <w:r w:rsidR="00701497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la contraseña no </w:t>
            </w:r>
            <w:r w:rsidR="00DE2D1D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se permite el acceso</w:t>
            </w:r>
            <w:r w:rsidR="00701497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a la plataforma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.</w:t>
            </w:r>
          </w:p>
        </w:tc>
      </w:tr>
    </w:tbl>
    <w:p w14:paraId="1D3493C9" w14:textId="2D7717E8" w:rsidR="009276B5" w:rsidRDefault="0005109A" w:rsidP="0005109A">
      <w:pPr>
        <w:pStyle w:val="Caption"/>
        <w:jc w:val="center"/>
      </w:pPr>
      <w:bookmarkStart w:id="15" w:name="_Toc52900085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1</w:t>
      </w:r>
      <w:r w:rsidR="0007284C">
        <w:rPr>
          <w:noProof/>
        </w:rPr>
        <w:fldChar w:fldCharType="end"/>
      </w:r>
      <w:r>
        <w:t>. Caso de uso autenticar usuario</w:t>
      </w:r>
      <w:bookmarkEnd w:id="15"/>
    </w:p>
    <w:p w14:paraId="1225B7B2" w14:textId="77777777" w:rsidR="006A5543" w:rsidRDefault="006A5543" w:rsidP="006E6D75">
      <w:pPr>
        <w:contextualSpacing/>
      </w:pPr>
    </w:p>
    <w:p w14:paraId="16E1E606" w14:textId="77777777" w:rsidR="0032508C" w:rsidRDefault="0032508C" w:rsidP="006E6D75">
      <w:pPr>
        <w:contextualSpacing/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1"/>
        <w:gridCol w:w="5041"/>
      </w:tblGrid>
      <w:tr w:rsidR="0032508C" w:rsidRPr="002264CD" w14:paraId="7FFA7253" w14:textId="77777777" w:rsidTr="00BC6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2" w:type="dxa"/>
            <w:gridSpan w:val="2"/>
          </w:tcPr>
          <w:p w14:paraId="181F3329" w14:textId="60070FB5" w:rsidR="0032508C" w:rsidRPr="002264CD" w:rsidRDefault="0032508C" w:rsidP="00876823">
            <w:pPr>
              <w:contextualSpacing/>
              <w:jc w:val="center"/>
              <w:rPr>
                <w:rFonts w:ascii="Times New Roman" w:hAnsi="Times New Roman" w:cs="Times New Roman"/>
                <w:bCs w:val="0"/>
                <w:sz w:val="24"/>
                <w:szCs w:val="24"/>
                <w:lang w:bidi="es-ES"/>
              </w:rPr>
            </w:pPr>
            <w:r w:rsidRPr="002264CD">
              <w:rPr>
                <w:rFonts w:ascii="Times New Roman" w:hAnsi="Times New Roman" w:cs="Times New Roman"/>
                <w:sz w:val="24"/>
                <w:szCs w:val="24"/>
                <w:lang w:bidi="es-ES"/>
              </w:rPr>
              <w:t>Caso de uso CU</w:t>
            </w:r>
            <w:r>
              <w:rPr>
                <w:rFonts w:ascii="Times New Roman" w:hAnsi="Times New Roman" w:cs="Times New Roman"/>
                <w:sz w:val="24"/>
                <w:szCs w:val="24"/>
                <w:lang w:bidi="es-ES"/>
              </w:rPr>
              <w:t>2</w:t>
            </w:r>
            <w:r w:rsidRPr="002264CD">
              <w:rPr>
                <w:rFonts w:ascii="Times New Roman" w:hAnsi="Times New Roman" w:cs="Times New Roman"/>
                <w:sz w:val="24"/>
                <w:szCs w:val="24"/>
                <w:lang w:bidi="es-E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bidi="es-ES"/>
              </w:rPr>
              <w:t>Verificar credenciales</w:t>
            </w:r>
          </w:p>
        </w:tc>
      </w:tr>
      <w:tr w:rsidR="0032508C" w:rsidRPr="0095734D" w14:paraId="424E73A0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4600D077" w14:textId="77777777" w:rsidR="0032508C" w:rsidRPr="002264CD" w:rsidRDefault="0032508C" w:rsidP="00876823">
            <w:pPr>
              <w:contextualSpacing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2264CD">
              <w:rPr>
                <w:rFonts w:ascii="Times New Roman" w:hAnsi="Times New Roman" w:cs="Times New Roman"/>
                <w:szCs w:val="22"/>
                <w:lang w:bidi="es-ES"/>
              </w:rPr>
              <w:t>Actor</w:t>
            </w:r>
            <w:r>
              <w:rPr>
                <w:rFonts w:ascii="Times New Roman" w:hAnsi="Times New Roman" w:cs="Times New Roman"/>
                <w:szCs w:val="22"/>
                <w:lang w:bidi="es-ES"/>
              </w:rPr>
              <w:t>es</w:t>
            </w:r>
          </w:p>
        </w:tc>
        <w:tc>
          <w:tcPr>
            <w:tcW w:w="5041" w:type="dxa"/>
          </w:tcPr>
          <w:p w14:paraId="284A37E1" w14:textId="5396892D" w:rsidR="0032508C" w:rsidRPr="0095734D" w:rsidRDefault="00390B85" w:rsidP="0087682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Servidor </w:t>
            </w:r>
            <w:r w:rsidR="007B3395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con RDBM SQL</w:t>
            </w:r>
          </w:p>
        </w:tc>
      </w:tr>
      <w:tr w:rsidR="00C9551A" w:rsidRPr="0095734D" w14:paraId="7610309E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686E9672" w14:textId="164D52EF" w:rsidR="00C9551A" w:rsidRPr="002264CD" w:rsidRDefault="00C9551A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Objetivo</w:t>
            </w:r>
            <w:r w:rsidR="00BC0367">
              <w:rPr>
                <w:rFonts w:ascii="Times New Roman" w:hAnsi="Times New Roman" w:cs="Times New Roman"/>
                <w:szCs w:val="22"/>
                <w:lang w:bidi="es-ES"/>
              </w:rPr>
              <w:t>s</w:t>
            </w:r>
          </w:p>
        </w:tc>
        <w:tc>
          <w:tcPr>
            <w:tcW w:w="5041" w:type="dxa"/>
          </w:tcPr>
          <w:p w14:paraId="758E7AF6" w14:textId="29DEA86A" w:rsidR="00C9551A" w:rsidRDefault="00C9551A" w:rsidP="00876823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Comprobar que las credenciales de acceso son </w:t>
            </w:r>
            <w:r w:rsidR="008D0B86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correctas.</w:t>
            </w:r>
          </w:p>
        </w:tc>
      </w:tr>
      <w:tr w:rsidR="0032508C" w:rsidRPr="0095734D" w14:paraId="034146F9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56B6A680" w14:textId="77777777" w:rsidR="0032508C" w:rsidRPr="002264CD" w:rsidRDefault="0032508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Precondiciones</w:t>
            </w:r>
          </w:p>
        </w:tc>
        <w:tc>
          <w:tcPr>
            <w:tcW w:w="5041" w:type="dxa"/>
          </w:tcPr>
          <w:p w14:paraId="381E737D" w14:textId="0C33FF63" w:rsidR="00390B85" w:rsidRPr="0095734D" w:rsidRDefault="00390B85" w:rsidP="00AC4C7F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Se ha ingresado el nombre de usuario y contraseña.</w:t>
            </w:r>
          </w:p>
        </w:tc>
      </w:tr>
      <w:tr w:rsidR="00733F9D" w:rsidRPr="0095734D" w14:paraId="07E889F6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2" w:type="dxa"/>
            <w:gridSpan w:val="2"/>
          </w:tcPr>
          <w:p w14:paraId="33C7828F" w14:textId="27BAD21C" w:rsidR="00733F9D" w:rsidRDefault="00733F9D" w:rsidP="00733F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 w:rsidRPr="00F85FE8">
              <w:rPr>
                <w:rFonts w:ascii="Times New Roman" w:hAnsi="Times New Roman" w:cs="Times New Roman"/>
                <w:sz w:val="24"/>
                <w:szCs w:val="22"/>
                <w:lang w:bidi="es-ES"/>
              </w:rPr>
              <w:t>Escenario</w:t>
            </w:r>
          </w:p>
        </w:tc>
      </w:tr>
      <w:tr w:rsidR="00733F9D" w:rsidRPr="0095734D" w14:paraId="7A6CBBF8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623D47AC" w14:textId="2D43FC93" w:rsidR="00733F9D" w:rsidRPr="00BB346C" w:rsidRDefault="00A76AB8" w:rsidP="00733F9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Cs w:val="0"/>
                <w:sz w:val="24"/>
                <w:szCs w:val="22"/>
                <w:lang w:bidi="es-ES"/>
              </w:rPr>
            </w:pPr>
            <w:r w:rsidRPr="00BB346C">
              <w:rPr>
                <w:rFonts w:ascii="Times New Roman" w:hAnsi="Times New Roman" w:cs="Times New Roman"/>
                <w:bCs w:val="0"/>
                <w:sz w:val="24"/>
                <w:szCs w:val="22"/>
                <w:lang w:bidi="es-ES"/>
              </w:rPr>
              <w:t>Acciones del actor</w:t>
            </w:r>
          </w:p>
        </w:tc>
        <w:tc>
          <w:tcPr>
            <w:tcW w:w="5041" w:type="dxa"/>
          </w:tcPr>
          <w:p w14:paraId="43219562" w14:textId="54B09CB0" w:rsidR="00733F9D" w:rsidRPr="00F85FE8" w:rsidRDefault="00A76AB8" w:rsidP="00733F9D">
            <w:pPr>
              <w:spacing w:line="360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2"/>
                <w:lang w:bidi="es-ES"/>
              </w:rPr>
            </w:pPr>
            <w:r w:rsidRPr="00F85FE8">
              <w:rPr>
                <w:rFonts w:ascii="Times New Roman" w:hAnsi="Times New Roman" w:cs="Times New Roman"/>
                <w:b/>
                <w:sz w:val="24"/>
                <w:szCs w:val="22"/>
                <w:lang w:bidi="es-ES"/>
              </w:rPr>
              <w:t>Respuesta del sistema</w:t>
            </w:r>
          </w:p>
        </w:tc>
      </w:tr>
      <w:tr w:rsidR="0032508C" w:rsidRPr="00A83A5A" w14:paraId="6EE80CE0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7A4C79A6" w14:textId="7391496D" w:rsidR="0032508C" w:rsidRDefault="0032508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</w:p>
        </w:tc>
        <w:tc>
          <w:tcPr>
            <w:tcW w:w="5041" w:type="dxa"/>
          </w:tcPr>
          <w:p w14:paraId="13BB6851" w14:textId="16C99584" w:rsidR="0032508C" w:rsidRDefault="00390B85" w:rsidP="00CB3C3F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Recibe el nombre de usuario y la contraseña</w:t>
            </w:r>
          </w:p>
          <w:p w14:paraId="4887A6A3" w14:textId="6D5E4D51" w:rsidR="00390B85" w:rsidRDefault="00390B85" w:rsidP="00CB3C3F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Verifica credenciales de acceso</w:t>
            </w:r>
          </w:p>
          <w:p w14:paraId="07ED3D12" w14:textId="77777777" w:rsidR="005300D0" w:rsidRDefault="005300D0" w:rsidP="00CB3C3F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Devuelve respuesta de petición</w:t>
            </w:r>
          </w:p>
          <w:p w14:paraId="411C1F42" w14:textId="579684C6" w:rsidR="00003E1F" w:rsidRPr="00AC4C7F" w:rsidRDefault="00F83745" w:rsidP="00CB3C3F">
            <w:pPr>
              <w:pStyle w:val="ListParagraph"/>
              <w:numPr>
                <w:ilvl w:val="0"/>
                <w:numId w:val="3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Si se permite el acceso</w:t>
            </w:r>
            <w:r w:rsidR="001F663F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,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ejecuta el caso de uso CU3: Registrar acceso</w:t>
            </w:r>
          </w:p>
        </w:tc>
      </w:tr>
      <w:tr w:rsidR="0032508C" w:rsidRPr="0095734D" w14:paraId="4C9CD833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5742EEC6" w14:textId="77777777" w:rsidR="0032508C" w:rsidRDefault="0032508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Postcondiciones</w:t>
            </w:r>
          </w:p>
        </w:tc>
        <w:tc>
          <w:tcPr>
            <w:tcW w:w="5041" w:type="dxa"/>
          </w:tcPr>
          <w:p w14:paraId="3DCF1672" w14:textId="168F8A3D" w:rsidR="0032508C" w:rsidRPr="0095734D" w:rsidRDefault="0032508C" w:rsidP="0087682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Se </w:t>
            </w:r>
            <w:r w:rsidR="00AC4C7F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muestra la pantalla de acceso de la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plataforma.</w:t>
            </w:r>
          </w:p>
        </w:tc>
      </w:tr>
      <w:tr w:rsidR="00B37AD3" w:rsidRPr="0095734D" w14:paraId="0A606637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69413EF" w14:textId="5C6E560D" w:rsidR="00B37AD3" w:rsidRDefault="00053BD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Incluye</w:t>
            </w:r>
          </w:p>
        </w:tc>
        <w:tc>
          <w:tcPr>
            <w:tcW w:w="5041" w:type="dxa"/>
          </w:tcPr>
          <w:p w14:paraId="69CD7723" w14:textId="00859E77" w:rsidR="00B37AD3" w:rsidRDefault="00406137" w:rsidP="00876823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CU3:</w:t>
            </w:r>
            <w:r w:rsidR="00226A9B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</w:t>
            </w:r>
            <w:r w:rsidR="008357C3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Registrar acceso</w:t>
            </w:r>
          </w:p>
        </w:tc>
      </w:tr>
      <w:tr w:rsidR="00053BDC" w:rsidRPr="0095734D" w14:paraId="1AF817D6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6638ACE" w14:textId="78FB0CEB" w:rsidR="00053BDC" w:rsidRDefault="00053BD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>Extiende</w:t>
            </w:r>
          </w:p>
        </w:tc>
        <w:tc>
          <w:tcPr>
            <w:tcW w:w="5041" w:type="dxa"/>
          </w:tcPr>
          <w:p w14:paraId="23D0C3E6" w14:textId="13B22C4F" w:rsidR="00053BDC" w:rsidRDefault="00B42871" w:rsidP="00876823">
            <w:pPr>
              <w:spacing w:line="360" w:lineRule="auto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-</w:t>
            </w:r>
          </w:p>
        </w:tc>
      </w:tr>
      <w:tr w:rsidR="00053BDC" w:rsidRPr="0095734D" w14:paraId="72EAACA9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555290C" w14:textId="1CDB44EC" w:rsidR="00053BDC" w:rsidRDefault="00053BD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lastRenderedPageBreak/>
              <w:t>Hereda</w:t>
            </w:r>
            <w:r w:rsidR="004F4D5A">
              <w:rPr>
                <w:rFonts w:ascii="Times New Roman" w:hAnsi="Times New Roman" w:cs="Times New Roman"/>
                <w:szCs w:val="22"/>
                <w:lang w:bidi="es-ES"/>
              </w:rPr>
              <w:t xml:space="preserve"> de</w:t>
            </w:r>
          </w:p>
        </w:tc>
        <w:tc>
          <w:tcPr>
            <w:tcW w:w="5041" w:type="dxa"/>
          </w:tcPr>
          <w:p w14:paraId="1F149025" w14:textId="516E68AA" w:rsidR="00053BDC" w:rsidRDefault="00B42871" w:rsidP="00876823">
            <w:pPr>
              <w:spacing w:line="360" w:lineRule="auto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-</w:t>
            </w:r>
          </w:p>
        </w:tc>
      </w:tr>
      <w:tr w:rsidR="0032508C" w:rsidRPr="0095734D" w14:paraId="69FAC113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1" w:type="dxa"/>
          </w:tcPr>
          <w:p w14:paraId="381EECA0" w14:textId="77777777" w:rsidR="0032508C" w:rsidRDefault="0032508C" w:rsidP="00876823">
            <w:pPr>
              <w:contextualSpacing/>
              <w:rPr>
                <w:rFonts w:ascii="Times New Roman" w:hAnsi="Times New Roman" w:cs="Times New Roman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szCs w:val="22"/>
                <w:lang w:bidi="es-ES"/>
              </w:rPr>
              <w:t xml:space="preserve">Excepción </w:t>
            </w:r>
          </w:p>
        </w:tc>
        <w:tc>
          <w:tcPr>
            <w:tcW w:w="5041" w:type="dxa"/>
          </w:tcPr>
          <w:p w14:paraId="156896A3" w14:textId="79221869" w:rsidR="0032508C" w:rsidRDefault="0032508C" w:rsidP="00876823">
            <w:pPr>
              <w:spacing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En caso</w:t>
            </w:r>
            <w:r w:rsidR="00A545E1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de 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introducir el nombre de usuario incorrecto no se permite el acceso a la plataforma.</w:t>
            </w:r>
          </w:p>
          <w:p w14:paraId="68679CE4" w14:textId="390265FA" w:rsidR="0032508C" w:rsidRPr="0095734D" w:rsidRDefault="0032508C" w:rsidP="00876823">
            <w:pPr>
              <w:spacing w:line="360" w:lineRule="auto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</w:pP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En caso de introducir la contraseña</w:t>
            </w:r>
            <w:r w:rsidR="00A545E1"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Cs w:val="22"/>
                <w:lang w:bidi="es-ES"/>
              </w:rPr>
              <w:t>incorrecta no se permite el acceso a la plataforma.</w:t>
            </w:r>
          </w:p>
        </w:tc>
      </w:tr>
    </w:tbl>
    <w:p w14:paraId="7E4A1D6E" w14:textId="7972DE11" w:rsidR="00BF014A" w:rsidRPr="006F2AA7" w:rsidRDefault="0005109A" w:rsidP="0005109A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MX"/>
        </w:rPr>
      </w:pPr>
      <w:bookmarkStart w:id="16" w:name="_Toc52900086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2</w:t>
      </w:r>
      <w:r w:rsidR="0007284C">
        <w:rPr>
          <w:noProof/>
        </w:rPr>
        <w:fldChar w:fldCharType="end"/>
      </w:r>
      <w:r>
        <w:t>. Caso de uso verificar credenciales</w:t>
      </w:r>
      <w:bookmarkEnd w:id="1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6F2AA7" w:rsidRPr="006F2AA7" w14:paraId="430B95C7" w14:textId="77777777" w:rsidTr="00BC6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4D0E9233" w14:textId="1C7DF409" w:rsidR="006F2AA7" w:rsidRPr="006F2AA7" w:rsidRDefault="006F2AA7" w:rsidP="00EA1F10">
            <w:pPr>
              <w:spacing w:before="100" w:beforeAutospacing="1" w:after="100" w:afterAutospacing="1" w:line="360" w:lineRule="auto"/>
              <w:jc w:val="center"/>
              <w:textAlignment w:val="baseline"/>
              <w:divId w:val="1319504978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 w:rsidR="008C5BE3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4"/>
              </w:rPr>
              <w:t>3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: Registrar acceso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val="es-MX"/>
              </w:rPr>
              <w:t> </w:t>
            </w:r>
          </w:p>
        </w:tc>
      </w:tr>
      <w:tr w:rsidR="006F2AA7" w:rsidRPr="006F2AA7" w14:paraId="43C669BB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E7DD8AC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CEE0F1C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Servidor con RDBM SQL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6F2AA7" w:rsidRPr="006F2AA7" w14:paraId="67181512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DD30C7E" w14:textId="12F9DAD8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 w:rsidR="00BC0367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4930449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datos de acceso en la base de datos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6F2AA7" w:rsidRPr="006F2AA7" w14:paraId="66F1B3AC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1ED485B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6FD855B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ED6825" w:rsidRPr="006F2AA7" w14:paraId="09F4F643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691C9E62" w14:textId="3F9F061D" w:rsidR="00ED6825" w:rsidRPr="006F2AA7" w:rsidRDefault="00ED6825" w:rsidP="00ED6825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ED6825" w:rsidRPr="006F2AA7" w14:paraId="3698AAD9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5C19BBE" w14:textId="7F544246" w:rsidR="00ED6825" w:rsidRPr="00BB346C" w:rsidRDefault="00ED6825" w:rsidP="00ED6825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5407496D" w14:textId="7A4C705E" w:rsidR="00ED6825" w:rsidRPr="00BB346C" w:rsidRDefault="00ED6825" w:rsidP="00ED6825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</w:t>
            </w:r>
            <w:r w:rsidR="00517404" w:rsidRPr="00BB346C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puesta del sistema</w:t>
            </w:r>
          </w:p>
        </w:tc>
      </w:tr>
      <w:tr w:rsidR="006F2AA7" w:rsidRPr="006F2AA7" w14:paraId="1AF101AF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C839F00" w14:textId="77777777" w:rsidR="00B14852" w:rsidRPr="00B14852" w:rsidRDefault="00B14852" w:rsidP="00CB3C3F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B14852">
              <w:rPr>
                <w:rFonts w:ascii="Times New Roman" w:eastAsia="Times New Roman" w:hAnsi="Times New Roman" w:cs="Times New Roman"/>
                <w:b w:val="0"/>
                <w:szCs w:val="22"/>
              </w:rPr>
              <w:t>Obtiene fecha y hora de acceso</w:t>
            </w:r>
            <w:r w:rsidRPr="00B14852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 </w:t>
            </w:r>
          </w:p>
          <w:p w14:paraId="20778D55" w14:textId="77777777" w:rsidR="00B14852" w:rsidRPr="00B14852" w:rsidRDefault="00B14852" w:rsidP="00CB3C3F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B14852">
              <w:rPr>
                <w:rFonts w:ascii="Times New Roman" w:eastAsia="Times New Roman" w:hAnsi="Times New Roman" w:cs="Times New Roman"/>
                <w:b w:val="0"/>
                <w:szCs w:val="22"/>
              </w:rPr>
              <w:t>Obtiene identificador de usuario</w:t>
            </w:r>
            <w:r w:rsidRPr="00B14852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 </w:t>
            </w:r>
          </w:p>
          <w:p w14:paraId="2575B08D" w14:textId="77777777" w:rsidR="00B14852" w:rsidRPr="00B14852" w:rsidRDefault="00B14852" w:rsidP="00CB3C3F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B14852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Obtiene tipo de acción realizada en la plataforma</w:t>
            </w:r>
          </w:p>
          <w:p w14:paraId="6186AF7D" w14:textId="40FE28AE" w:rsidR="006F2AA7" w:rsidRPr="004F4D5A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  <w:hideMark/>
          </w:tcPr>
          <w:p w14:paraId="256E7E53" w14:textId="1C635960" w:rsidR="006F2AA7" w:rsidRPr="00C56A18" w:rsidRDefault="006F2AA7" w:rsidP="00C56A18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C56A18" w:rsidRPr="006F2AA7" w14:paraId="1F5139BB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169EB6E" w14:textId="77777777" w:rsidR="00C56A18" w:rsidRPr="00C56A18" w:rsidRDefault="00C56A18" w:rsidP="00C56A18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Cs w:val="22"/>
              </w:rPr>
            </w:pPr>
          </w:p>
        </w:tc>
        <w:tc>
          <w:tcPr>
            <w:tcW w:w="5040" w:type="dxa"/>
          </w:tcPr>
          <w:p w14:paraId="47799B8D" w14:textId="0DBB1397" w:rsidR="00C56A18" w:rsidRPr="00C56A18" w:rsidRDefault="00C56A18" w:rsidP="00CB3C3F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C56A18">
              <w:rPr>
                <w:rFonts w:ascii="Times New Roman" w:eastAsia="Times New Roman" w:hAnsi="Times New Roman" w:cs="Times New Roman"/>
                <w:color w:val="auto"/>
                <w:szCs w:val="22"/>
              </w:rPr>
              <w:t>Guarda registro en almacén</w:t>
            </w:r>
          </w:p>
        </w:tc>
      </w:tr>
      <w:tr w:rsidR="004F4D5A" w:rsidRPr="006F2AA7" w14:paraId="1EFFDDC0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F489BB4" w14:textId="21FE3A02" w:rsidR="004F4D5A" w:rsidRPr="004B4535" w:rsidRDefault="004F4D5A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6F8A12CB" w14:textId="11248B4E" w:rsidR="004F4D5A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4F4D5A" w:rsidRPr="006F2AA7" w14:paraId="48489C24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BFF701C" w14:textId="4CA214DD" w:rsidR="004F4D5A" w:rsidRPr="004B4535" w:rsidRDefault="004F4D5A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217CB56B" w14:textId="0FA23DB2" w:rsidR="004F4D5A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4F4D5A" w:rsidRPr="006F2AA7" w14:paraId="1F3DEF65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148D653" w14:textId="4F703083" w:rsidR="004F4D5A" w:rsidRPr="004B4535" w:rsidRDefault="004F4D5A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6252D839" w14:textId="4E814CDC" w:rsidR="004F4D5A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6F2AA7" w:rsidRPr="006F2AA7" w14:paraId="51CB24D5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ADA4DA6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3E1A031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Se guarda el registro en la base de datos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6F2AA7" w:rsidRPr="006F2AA7" w14:paraId="0CD69AA1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950DF95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E9E6006" w14:textId="77777777" w:rsidR="006F2AA7" w:rsidRPr="006F2AA7" w:rsidRDefault="006F2AA7" w:rsidP="00EA1F10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</w:tbl>
    <w:p w14:paraId="7E368EF0" w14:textId="169CA55F" w:rsidR="00BF014A" w:rsidRDefault="0005109A" w:rsidP="00BE382E">
      <w:pPr>
        <w:pStyle w:val="Caption"/>
        <w:jc w:val="center"/>
      </w:pPr>
      <w:bookmarkStart w:id="17" w:name="_Toc52900087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3</w:t>
      </w:r>
      <w:r w:rsidR="0007284C">
        <w:rPr>
          <w:noProof/>
        </w:rPr>
        <w:fldChar w:fldCharType="end"/>
      </w:r>
      <w:r>
        <w:t>. Caso de uso registrar acceso</w:t>
      </w:r>
      <w:bookmarkEnd w:id="17"/>
    </w:p>
    <w:p w14:paraId="5D35FB6C" w14:textId="7AFB391E" w:rsidR="006D150E" w:rsidRDefault="006D150E" w:rsidP="006F2AA7"/>
    <w:p w14:paraId="12CB40C4" w14:textId="1A806544" w:rsidR="006D150E" w:rsidRDefault="006D150E" w:rsidP="006F2AA7"/>
    <w:p w14:paraId="4AB98ECF" w14:textId="4BA88260" w:rsidR="006D150E" w:rsidRDefault="006D150E" w:rsidP="006F2AA7"/>
    <w:p w14:paraId="1A9E7B4A" w14:textId="77777777" w:rsidR="006D150E" w:rsidRDefault="006D150E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0B3A10" w:rsidRPr="006F2AA7" w14:paraId="00C17FB4" w14:textId="77777777" w:rsidTr="00BC6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33B34DEE" w14:textId="64298E12" w:rsidR="000B3A10" w:rsidRPr="006F2AA7" w:rsidRDefault="000B3A10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4"/>
              </w:rPr>
              <w:t>4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 w:rsidRPr="00435522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4"/>
              </w:rPr>
              <w:t>Crear nueva auditoría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val="es-MX"/>
              </w:rPr>
              <w:t> </w:t>
            </w:r>
          </w:p>
        </w:tc>
      </w:tr>
      <w:tr w:rsidR="000B3A10" w:rsidRPr="006F2AA7" w14:paraId="4FD9E818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1A4CC082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0D8203D6" w14:textId="33C189B3" w:rsidR="000B3A10" w:rsidRPr="006F2AA7" w:rsidRDefault="009D06B9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auditor</w:t>
            </w:r>
          </w:p>
        </w:tc>
      </w:tr>
      <w:tr w:rsidR="000B3A10" w:rsidRPr="006F2AA7" w14:paraId="066360C6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5A9BD84" w14:textId="324EC575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 w:rsidR="00BC0367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0BD85C8E" w14:textId="08A4B8B6" w:rsidR="000B3A10" w:rsidRPr="006F2AA7" w:rsidRDefault="004B4535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Dar de alta nueva auditoría</w:t>
            </w:r>
            <w:r w:rsidR="00BC036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. Solicitar recursos para auditoría.</w:t>
            </w:r>
          </w:p>
        </w:tc>
      </w:tr>
      <w:tr w:rsidR="000B3A10" w:rsidRPr="006F2AA7" w14:paraId="3BC86DE1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D842D59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2CC899F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0B3A10" w:rsidRPr="006F2AA7" w14:paraId="22642AAE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132C37C5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F85FE8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0B3A10" w:rsidRPr="006F2AA7" w14:paraId="1798AE79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7C60BD5" w14:textId="77777777" w:rsidR="000B3A10" w:rsidRPr="00BB346C" w:rsidRDefault="000B3A10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03C0D42F" w14:textId="77777777" w:rsidR="000B3A10" w:rsidRPr="00BB346C" w:rsidRDefault="000B3A10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0B3A10" w:rsidRPr="006F2AA7" w14:paraId="2D586E9F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76A0F8D" w14:textId="3F32376C" w:rsidR="00EE796B" w:rsidRPr="00F85FE8" w:rsidRDefault="00124650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la opción “auditoría</w:t>
            </w:r>
            <w:r w:rsidR="00EE796B"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</w:t>
            </w: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”</w:t>
            </w:r>
            <w:r w:rsidR="00FC1C83"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.</w:t>
            </w:r>
          </w:p>
        </w:tc>
        <w:tc>
          <w:tcPr>
            <w:tcW w:w="5040" w:type="dxa"/>
            <w:hideMark/>
          </w:tcPr>
          <w:p w14:paraId="226F929E" w14:textId="7569A12C" w:rsidR="000B3A10" w:rsidRPr="000160F6" w:rsidRDefault="000B3A10" w:rsidP="00FC1C83">
            <w:pPr>
              <w:pStyle w:val="ListParagraph"/>
              <w:spacing w:before="100" w:beforeAutospacing="1" w:after="100" w:afterAutospacing="1" w:line="360" w:lineRule="auto"/>
              <w:ind w:left="108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FC1C83" w:rsidRPr="006F2AA7" w14:paraId="72641DBD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F90E596" w14:textId="77777777" w:rsidR="00FC1C83" w:rsidRPr="00F85FE8" w:rsidRDefault="00FC1C83" w:rsidP="00FC1C83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34C48662" w14:textId="5220AD50" w:rsidR="00FC1C83" w:rsidRPr="00FC1C83" w:rsidRDefault="00FC1C83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 w:rsidRPr="00FC1C83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opciones de auditoría</w:t>
            </w:r>
          </w:p>
        </w:tc>
      </w:tr>
      <w:tr w:rsidR="00FC1C83" w:rsidRPr="006F2AA7" w14:paraId="01980FCA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33AE831" w14:textId="14DDBE32" w:rsidR="00CA083B" w:rsidRPr="00F85FE8" w:rsidRDefault="00FC1C83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la opción “nueva auditoría”</w:t>
            </w:r>
          </w:p>
        </w:tc>
        <w:tc>
          <w:tcPr>
            <w:tcW w:w="5040" w:type="dxa"/>
          </w:tcPr>
          <w:p w14:paraId="35EA890A" w14:textId="77777777" w:rsidR="00FC1C83" w:rsidRPr="00FC1C83" w:rsidRDefault="00FC1C83" w:rsidP="00FC1C83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0A1B15" w:rsidRPr="006F2AA7" w14:paraId="7F7C2E7A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F2D2B56" w14:textId="77777777" w:rsidR="000A1B15" w:rsidRPr="00F85FE8" w:rsidRDefault="000A1B15" w:rsidP="000A1B15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32E46825" w14:textId="723DF6C0" w:rsidR="000A1B15" w:rsidRPr="00FC1C83" w:rsidRDefault="000A1B15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de nueva auditoría</w:t>
            </w:r>
          </w:p>
        </w:tc>
      </w:tr>
      <w:tr w:rsidR="000A1B15" w:rsidRPr="006F2AA7" w14:paraId="0A7CF357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8CFB91E" w14:textId="77777777" w:rsidR="000A1B15" w:rsidRPr="00F85FE8" w:rsidRDefault="000A1B15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fecha de la auditoría</w:t>
            </w:r>
          </w:p>
          <w:p w14:paraId="040AEF04" w14:textId="77777777" w:rsidR="000A1B15" w:rsidRPr="00F85FE8" w:rsidRDefault="000A1B15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cliente</w:t>
            </w:r>
          </w:p>
          <w:p w14:paraId="224FC41F" w14:textId="39755899" w:rsidR="000A1B15" w:rsidRPr="00F328DF" w:rsidRDefault="000A1B15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tipo de auditoría</w:t>
            </w:r>
          </w:p>
          <w:p w14:paraId="65D4B681" w14:textId="15092944" w:rsidR="00F328DF" w:rsidRPr="00F85FE8" w:rsidRDefault="00F328DF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Introducir datos de dirección</w:t>
            </w:r>
          </w:p>
          <w:p w14:paraId="7750A17F" w14:textId="757D76BA" w:rsidR="00914DFA" w:rsidRPr="00F85FE8" w:rsidRDefault="00914DFA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guardar</w:t>
            </w:r>
          </w:p>
        </w:tc>
        <w:tc>
          <w:tcPr>
            <w:tcW w:w="5040" w:type="dxa"/>
          </w:tcPr>
          <w:p w14:paraId="6B50814A" w14:textId="77777777" w:rsidR="000A1B15" w:rsidRDefault="000A1B15" w:rsidP="000A1B15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254ECF" w:rsidRPr="006F2AA7" w14:paraId="0408A027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E9A4687" w14:textId="77777777" w:rsidR="00254ECF" w:rsidRPr="00BC6C95" w:rsidRDefault="00254ECF" w:rsidP="00BC6C95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1691418" w14:textId="0AA12918" w:rsidR="00254ECF" w:rsidRDefault="00FB3C26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Guardar en</w:t>
            </w:r>
            <w:r w:rsidR="007445C1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almacén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  <w:r w:rsidR="007445C1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la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nueva auditoría</w:t>
            </w:r>
          </w:p>
          <w:p w14:paraId="5913884E" w14:textId="6AB4C389" w:rsidR="00641C3D" w:rsidRDefault="000E0E0E" w:rsidP="00215CE8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Enviar correo al área de compras</w:t>
            </w:r>
            <w:r w:rsidR="007445C1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  <w:p w14:paraId="63CF308E" w14:textId="33BE5276" w:rsidR="00866197" w:rsidRDefault="00866197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Enviar correo al área de monitoreo (CRI)</w:t>
            </w:r>
            <w:r w:rsidR="00641C3D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  <w:p w14:paraId="1BC82ECB" w14:textId="276E3DBA" w:rsidR="00F85FE8" w:rsidRDefault="00F85FE8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Cambiar el 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color w:val="auto"/>
                <w:szCs w:val="22"/>
                <w:lang w:val="es-MX"/>
              </w:rPr>
              <w:t>status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color w:val="auto"/>
                <w:szCs w:val="22"/>
                <w:lang w:val="es-MX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de la auditoria a “abierta” </w:t>
            </w:r>
          </w:p>
          <w:p w14:paraId="1F9075EC" w14:textId="45FC7A64" w:rsidR="00F83745" w:rsidRPr="00F85FE8" w:rsidRDefault="002B737D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</w:t>
            </w:r>
            <w:r w:rsidR="00F83745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jecuta el caso de uso CU3: Registrar acceso</w:t>
            </w:r>
          </w:p>
        </w:tc>
      </w:tr>
      <w:tr w:rsidR="00F85FE8" w:rsidRPr="006F2AA7" w14:paraId="143600D0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BB522C4" w14:textId="75E5B860" w:rsidR="00F85FE8" w:rsidRPr="00AA1BED" w:rsidRDefault="00F85FE8" w:rsidP="00CB3C3F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AA1BED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El aud</w:t>
            </w:r>
            <w:r w:rsidR="00AA1BED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itor imprime el form</w:t>
            </w:r>
            <w:r w:rsidR="0087195A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ato en PDF</w:t>
            </w:r>
          </w:p>
        </w:tc>
        <w:tc>
          <w:tcPr>
            <w:tcW w:w="5040" w:type="dxa"/>
          </w:tcPr>
          <w:p w14:paraId="0F037F44" w14:textId="77777777" w:rsidR="00F85FE8" w:rsidRDefault="00F85FE8" w:rsidP="00F85FE8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0B3A10" w:rsidRPr="006F2AA7" w14:paraId="07EDFC1E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4989E95" w14:textId="77777777" w:rsidR="000B3A10" w:rsidRPr="004F4D5A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4F4D5A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Incluye</w:t>
            </w:r>
          </w:p>
        </w:tc>
        <w:tc>
          <w:tcPr>
            <w:tcW w:w="5040" w:type="dxa"/>
          </w:tcPr>
          <w:p w14:paraId="5E088548" w14:textId="256C98E2" w:rsidR="000B3A10" w:rsidRPr="00124650" w:rsidRDefault="00226A9B" w:rsidP="00124650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="00691557"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0B3A10" w:rsidRPr="006F2AA7" w14:paraId="00B8FFD9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FEDC006" w14:textId="77777777" w:rsidR="000B3A10" w:rsidRPr="004F4D5A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Extiende</w:t>
            </w:r>
          </w:p>
        </w:tc>
        <w:tc>
          <w:tcPr>
            <w:tcW w:w="5040" w:type="dxa"/>
          </w:tcPr>
          <w:p w14:paraId="6EEC77B3" w14:textId="7683934C" w:rsidR="000B3A10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0B3A10" w:rsidRPr="006F2AA7" w14:paraId="6093E92D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43BD803" w14:textId="77777777" w:rsidR="000B3A10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16DABD11" w14:textId="1D777B34" w:rsidR="000B3A10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0B3A10" w:rsidRPr="006F2AA7" w14:paraId="738E7047" w14:textId="77777777" w:rsidTr="00BC6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5653F70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83F683B" w14:textId="0E664203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Se guarda </w:t>
            </w:r>
            <w:r w:rsidR="00BC0367">
              <w:rPr>
                <w:rFonts w:ascii="Times New Roman" w:eastAsia="Times New Roman" w:hAnsi="Times New Roman" w:cs="Times New Roman"/>
                <w:color w:val="auto"/>
                <w:szCs w:val="22"/>
              </w:rPr>
              <w:t>la auditoria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 en la base de datos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0B3A10" w:rsidRPr="006F2AA7" w14:paraId="17A67161" w14:textId="77777777" w:rsidTr="00BC6C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A76539F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6872D01A" w14:textId="77777777" w:rsidR="000B3A10" w:rsidRPr="006F2AA7" w:rsidRDefault="000B3A10" w:rsidP="00876823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</w:tbl>
    <w:p w14:paraId="43B53719" w14:textId="041E35E9" w:rsidR="000B3A10" w:rsidRDefault="00487511" w:rsidP="00E91AA5">
      <w:pPr>
        <w:pStyle w:val="Caption"/>
        <w:jc w:val="center"/>
      </w:pPr>
      <w:bookmarkStart w:id="18" w:name="_Toc52900088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4</w:t>
      </w:r>
      <w:r w:rsidR="0007284C">
        <w:rPr>
          <w:noProof/>
        </w:rPr>
        <w:fldChar w:fldCharType="end"/>
      </w:r>
      <w:r>
        <w:t xml:space="preserve">. </w:t>
      </w:r>
      <w:r w:rsidR="00E91AA5">
        <w:t>Caso de uso crear nueva auditoría</w:t>
      </w:r>
      <w:bookmarkEnd w:id="18"/>
    </w:p>
    <w:p w14:paraId="7FA2AD49" w14:textId="1EDEC022" w:rsidR="00AE654E" w:rsidRDefault="00AE654E" w:rsidP="006F2AA7"/>
    <w:p w14:paraId="627DA081" w14:textId="77777777" w:rsidR="00AE654E" w:rsidRDefault="00AE654E" w:rsidP="006F2AA7"/>
    <w:p w14:paraId="7748D04C" w14:textId="3F6BF35D" w:rsidR="00CA613A" w:rsidRDefault="00CA613A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CA613A" w:rsidRPr="006F2AA7" w14:paraId="78B00755" w14:textId="77777777" w:rsidTr="008768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3723EFB7" w14:textId="560DBFF4" w:rsidR="00CA613A" w:rsidRPr="006F2AA7" w:rsidRDefault="00CA613A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5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 w:rsidRPr="00435522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4"/>
              </w:rPr>
              <w:t>C</w:t>
            </w:r>
            <w:r w:rsidR="007F0F84" w:rsidRPr="00435522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4"/>
              </w:rPr>
              <w:t>argar archivos multimedia</w:t>
            </w:r>
          </w:p>
        </w:tc>
      </w:tr>
      <w:tr w:rsidR="00CA613A" w:rsidRPr="006F2AA7" w14:paraId="64765947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14164F81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6F4B2A6" w14:textId="23E72B6C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auditor</w:t>
            </w:r>
            <w:r w:rsidR="002B341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, Usuario servicios especiales</w:t>
            </w:r>
          </w:p>
        </w:tc>
      </w:tr>
      <w:tr w:rsidR="00CA613A" w:rsidRPr="006F2AA7" w14:paraId="32FFAAEC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B4BE3DE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97184C8" w14:textId="4EBCBFC7" w:rsidR="00CA613A" w:rsidRPr="006F2AA7" w:rsidRDefault="00FB6FD6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Subir los archivos obtenidos en la auditoría en sitio a la plataforma</w:t>
            </w:r>
          </w:p>
        </w:tc>
      </w:tr>
      <w:tr w:rsidR="00CA613A" w:rsidRPr="006F2AA7" w14:paraId="79390976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154CF767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4BBF1D3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</w:p>
        </w:tc>
      </w:tr>
      <w:tr w:rsidR="00CA613A" w:rsidRPr="006F2AA7" w14:paraId="003DCF16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1C2CDD98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F85FE8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CA613A" w:rsidRPr="006F2AA7" w14:paraId="314ACB49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E3E41AD" w14:textId="77777777" w:rsidR="00CA613A" w:rsidRPr="00BB346C" w:rsidRDefault="00CA613A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156A7D04" w14:textId="77777777" w:rsidR="00CA613A" w:rsidRPr="00BB346C" w:rsidRDefault="00CA613A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CA613A" w:rsidRPr="006F2AA7" w14:paraId="6F18D2C2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5B2B3D7" w14:textId="275F0E8A" w:rsidR="00CA613A" w:rsidRPr="00F66028" w:rsidRDefault="00CA613A" w:rsidP="00CB3C3F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F85FE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</w:t>
            </w:r>
            <w:r w:rsidR="00BB3DF8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 xml:space="preserve"> “subir archivos”</w:t>
            </w:r>
          </w:p>
        </w:tc>
        <w:tc>
          <w:tcPr>
            <w:tcW w:w="5040" w:type="dxa"/>
          </w:tcPr>
          <w:p w14:paraId="43AA15F3" w14:textId="77777777" w:rsidR="00CA613A" w:rsidRDefault="00CA613A" w:rsidP="00876823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CA613A" w:rsidRPr="006F2AA7" w14:paraId="751ABF5A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65A4142" w14:textId="77777777" w:rsidR="00CA613A" w:rsidRPr="00BC6C95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6BC4B9DA" w14:textId="24CB7451" w:rsidR="00CA613A" w:rsidRPr="00F66028" w:rsidRDefault="00F66028" w:rsidP="00CB3C3F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para cargar archivos multimedia</w:t>
            </w:r>
          </w:p>
        </w:tc>
      </w:tr>
      <w:tr w:rsidR="00CA613A" w:rsidRPr="006F2AA7" w14:paraId="092ED7D4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E2BD3E9" w14:textId="1D09D4F5" w:rsidR="00CA613A" w:rsidRPr="00AA1BED" w:rsidRDefault="00CA613A" w:rsidP="00CB3C3F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AA1BED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lastRenderedPageBreak/>
              <w:t xml:space="preserve">El </w:t>
            </w:r>
            <w:r w:rsidR="00690F2A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usuario presiona la opción “seleccionar archivo”</w:t>
            </w:r>
          </w:p>
        </w:tc>
        <w:tc>
          <w:tcPr>
            <w:tcW w:w="5040" w:type="dxa"/>
          </w:tcPr>
          <w:p w14:paraId="126D60FF" w14:textId="77777777" w:rsidR="00CA613A" w:rsidRDefault="00CA613A" w:rsidP="00876823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690F2A" w:rsidRPr="006F2AA7" w14:paraId="7E6825DA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955F8F8" w14:textId="77777777" w:rsidR="00690F2A" w:rsidRPr="00AA1BED" w:rsidRDefault="00690F2A" w:rsidP="00690F2A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23D22AE" w14:textId="07D5CB9B" w:rsidR="00690F2A" w:rsidRPr="00690F2A" w:rsidRDefault="00690F2A" w:rsidP="00CB3C3F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Abre una ventana</w:t>
            </w:r>
            <w:r w:rsidR="001956F1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para seleccionar el archivo</w:t>
            </w:r>
          </w:p>
        </w:tc>
      </w:tr>
      <w:tr w:rsidR="00690F2A" w:rsidRPr="006F2AA7" w14:paraId="3D029706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0F9E1A6" w14:textId="58307354" w:rsidR="00690F2A" w:rsidRPr="00EA62D0" w:rsidRDefault="00690F2A" w:rsidP="00EA62D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proofErr w:type="gramStart"/>
            <w:r w:rsidRPr="00690F2A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Selecciona  el</w:t>
            </w:r>
            <w:proofErr w:type="gramEnd"/>
            <w:r w:rsidRPr="00690F2A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 xml:space="preserve"> archivo</w:t>
            </w:r>
            <w:r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 xml:space="preserve"> o archivos</w:t>
            </w:r>
          </w:p>
        </w:tc>
        <w:tc>
          <w:tcPr>
            <w:tcW w:w="5040" w:type="dxa"/>
          </w:tcPr>
          <w:p w14:paraId="5D52653C" w14:textId="77777777" w:rsidR="00690F2A" w:rsidRDefault="00690F2A" w:rsidP="00690F2A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EA62D0" w:rsidRPr="006F2AA7" w14:paraId="5DC34CDC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84161AF" w14:textId="77777777" w:rsidR="00EA62D0" w:rsidRPr="00EA62D0" w:rsidRDefault="00EA62D0" w:rsidP="00EA62D0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76F0D4D0" w14:textId="74716408" w:rsidR="0052299A" w:rsidRDefault="00EA62D0" w:rsidP="002B341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 w:rsidRPr="00EA62D0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Comienza la carga del archivo</w:t>
            </w:r>
            <w:r w:rsidR="0052299A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  <w:p w14:paraId="1021267A" w14:textId="77777777" w:rsidR="0052299A" w:rsidRDefault="0052299A" w:rsidP="0052299A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Verifica si existe en almacenamiento la ruta del directorio para una auditoría</w:t>
            </w:r>
          </w:p>
          <w:p w14:paraId="0100E23B" w14:textId="1E23A07D" w:rsidR="0052299A" w:rsidRDefault="0052299A" w:rsidP="0052299A">
            <w:pPr>
              <w:pStyle w:val="ListParagraph"/>
              <w:numPr>
                <w:ilvl w:val="0"/>
                <w:numId w:val="8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Si no existe, generar un nombre único de la ruta</w:t>
            </w:r>
          </w:p>
          <w:p w14:paraId="62CDD3FC" w14:textId="19F39DF2" w:rsidR="0052299A" w:rsidRDefault="0052299A" w:rsidP="0052299A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Crea directorio de archivo</w:t>
            </w:r>
          </w:p>
          <w:p w14:paraId="4F4D264E" w14:textId="57D09571" w:rsidR="00EA62D0" w:rsidRPr="00EA62D0" w:rsidRDefault="00EA62D0" w:rsidP="0052299A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 los archivos en el directorio correspondiente</w:t>
            </w:r>
          </w:p>
        </w:tc>
      </w:tr>
      <w:tr w:rsidR="00EA62D0" w:rsidRPr="006F2AA7" w14:paraId="54DCADB4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FEA7B4D" w14:textId="3711D8AE" w:rsidR="00EA62D0" w:rsidRPr="00EA62D0" w:rsidRDefault="00EA62D0" w:rsidP="00EA62D0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  <w:r w:rsidRPr="00EA62D0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 xml:space="preserve">Si desea cargar más archivos ir al paso </w:t>
            </w:r>
            <w:r w:rsidR="005B5FF0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6</w:t>
            </w:r>
            <w:r w:rsidRPr="00EA62D0"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  <w:t>.</w:t>
            </w:r>
          </w:p>
        </w:tc>
        <w:tc>
          <w:tcPr>
            <w:tcW w:w="5040" w:type="dxa"/>
          </w:tcPr>
          <w:p w14:paraId="118921A7" w14:textId="77777777" w:rsidR="00EA62D0" w:rsidRDefault="00EA62D0" w:rsidP="00690F2A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1956F1" w:rsidRPr="006F2AA7" w14:paraId="6A1249A1" w14:textId="77777777" w:rsidTr="00015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02CE8E9" w14:textId="77777777" w:rsidR="001956F1" w:rsidRPr="001956F1" w:rsidRDefault="001956F1" w:rsidP="001956F1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5F02D9B" w14:textId="5AE0D5EA" w:rsidR="005731C9" w:rsidRPr="001956F1" w:rsidRDefault="005731C9" w:rsidP="00CB3C3F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el caso de uso CU3: Registrar acceso</w:t>
            </w:r>
          </w:p>
        </w:tc>
      </w:tr>
      <w:tr w:rsidR="00CA613A" w:rsidRPr="006F2AA7" w14:paraId="5F722B45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51A948A" w14:textId="77777777" w:rsidR="00CA613A" w:rsidRPr="004F4D5A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4F4D5A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Incluye</w:t>
            </w:r>
          </w:p>
        </w:tc>
        <w:tc>
          <w:tcPr>
            <w:tcW w:w="5040" w:type="dxa"/>
          </w:tcPr>
          <w:p w14:paraId="47C158A2" w14:textId="1392DD22" w:rsidR="00CA613A" w:rsidRPr="00124650" w:rsidRDefault="00226A9B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="00CA613A"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CA613A" w:rsidRPr="006F2AA7" w14:paraId="2E82B158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9F2EFE7" w14:textId="77777777" w:rsidR="00CA613A" w:rsidRPr="004F4D5A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Extiende</w:t>
            </w:r>
          </w:p>
        </w:tc>
        <w:tc>
          <w:tcPr>
            <w:tcW w:w="5040" w:type="dxa"/>
          </w:tcPr>
          <w:p w14:paraId="37EA31BB" w14:textId="084A8DDC" w:rsidR="00CA613A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CA613A" w:rsidRPr="006F2AA7" w14:paraId="4E1667D6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6DA51B6" w14:textId="77777777" w:rsidR="00CA613A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607D9DAA" w14:textId="7D4DCFF1" w:rsidR="00CA613A" w:rsidRPr="00B42871" w:rsidRDefault="00B42871" w:rsidP="00B42871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CA613A" w:rsidRPr="006F2AA7" w14:paraId="41C69101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4C9A57DB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829419A" w14:textId="1A1D04EA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Se guarda</w:t>
            </w:r>
            <w:r w:rsidR="0086360E"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n los archivos multimedia en el servidor correspondiente </w:t>
            </w:r>
            <w:r w:rsidR="002B3410">
              <w:rPr>
                <w:rFonts w:ascii="Times New Roman" w:eastAsia="Times New Roman" w:hAnsi="Times New Roman" w:cs="Times New Roman"/>
                <w:color w:val="auto"/>
                <w:szCs w:val="22"/>
              </w:rPr>
              <w:t>al módulo</w:t>
            </w:r>
          </w:p>
        </w:tc>
      </w:tr>
      <w:tr w:rsidR="00CA613A" w:rsidRPr="006F2AA7" w14:paraId="1CE3FA5C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9B5A7F4" w14:textId="77777777" w:rsidR="00CA613A" w:rsidRPr="006F2AA7" w:rsidRDefault="00CA61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8F93E9D" w14:textId="272DC206" w:rsidR="00CA613A" w:rsidRPr="006F2AA7" w:rsidRDefault="00CA613A" w:rsidP="00876823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 </w:t>
            </w:r>
            <w:r w:rsidR="00C46C0E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En caso de que el usuario pierda su conexión de internet durante la carga de los archivos</w:t>
            </w:r>
            <w:r w:rsidR="001218B6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, este se reinicia y notifica al usuario cuando se conecté a internet</w:t>
            </w:r>
          </w:p>
        </w:tc>
      </w:tr>
    </w:tbl>
    <w:p w14:paraId="7FC07A42" w14:textId="57A4ED29" w:rsidR="00BF014A" w:rsidRDefault="00573CC8" w:rsidP="00573CC8">
      <w:pPr>
        <w:pStyle w:val="Caption"/>
        <w:jc w:val="center"/>
      </w:pPr>
      <w:bookmarkStart w:id="19" w:name="_Toc52900089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5</w:t>
      </w:r>
      <w:r w:rsidR="0007284C">
        <w:rPr>
          <w:noProof/>
        </w:rPr>
        <w:fldChar w:fldCharType="end"/>
      </w:r>
      <w:r>
        <w:t>. Caso de uso cargar archivos multimedia</w:t>
      </w:r>
      <w:bookmarkEnd w:id="19"/>
    </w:p>
    <w:p w14:paraId="0A57056F" w14:textId="77777777" w:rsidR="00F55DB9" w:rsidRDefault="00F55DB9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EF6507" w:rsidRPr="006F2AA7" w14:paraId="3847F6EB" w14:textId="77777777" w:rsidTr="008768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23EF8EDA" w14:textId="3CEDD1BD" w:rsidR="00EF6507" w:rsidRPr="00E54291" w:rsidRDefault="00EF6507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 w:rsidR="00273D8A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6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 w:rsidR="00E54291" w:rsidRPr="0043552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Exportar resultados de auditoría</w:t>
            </w:r>
          </w:p>
        </w:tc>
      </w:tr>
      <w:tr w:rsidR="00EF6507" w:rsidRPr="006F2AA7" w14:paraId="4370C90B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BD87847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7A8B0CA3" w14:textId="29BDA035" w:rsidR="00EF6507" w:rsidRPr="006F2AA7" w:rsidRDefault="00E54291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Usuario auditor</w:t>
            </w:r>
          </w:p>
        </w:tc>
      </w:tr>
      <w:tr w:rsidR="00EF6507" w:rsidRPr="006F2AA7" w14:paraId="17FD0576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8DD8057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4915F2C" w14:textId="286E90E8" w:rsidR="00EF6507" w:rsidRPr="006F2AA7" w:rsidRDefault="00DC39E6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Exportar los resultados de una auditoría </w:t>
            </w:r>
            <w:r w:rsidR="00EA003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a un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 formato PDF o Excel con gráficos de resultados</w:t>
            </w:r>
          </w:p>
        </w:tc>
      </w:tr>
      <w:tr w:rsidR="00EF6507" w:rsidRPr="006F2AA7" w14:paraId="777968BB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60C7379D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5AD6145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</w:p>
        </w:tc>
      </w:tr>
      <w:tr w:rsidR="00EF6507" w:rsidRPr="006F2AA7" w14:paraId="196D95A7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07B3D7E1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EF6507" w:rsidRPr="006F2AA7" w14:paraId="40E95C72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C12E304" w14:textId="77777777" w:rsidR="00EF6507" w:rsidRPr="00BB346C" w:rsidRDefault="00EF6507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1B9BBE89" w14:textId="77777777" w:rsidR="00EF6507" w:rsidRPr="00BB346C" w:rsidRDefault="00EF6507" w:rsidP="00876823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2"/>
              </w:rPr>
            </w:pPr>
            <w:r w:rsidRPr="00BB346C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EF6507" w:rsidRPr="00C65816" w14:paraId="420A7F5E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38C509D" w14:textId="1C19C3C3" w:rsidR="00EF6507" w:rsidRPr="00AC56B6" w:rsidRDefault="00AC56B6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AC56B6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lecciona la opción “auditorías”</w:t>
            </w:r>
          </w:p>
        </w:tc>
        <w:tc>
          <w:tcPr>
            <w:tcW w:w="5040" w:type="dxa"/>
            <w:hideMark/>
          </w:tcPr>
          <w:p w14:paraId="0D744F15" w14:textId="2096E190" w:rsidR="00EF6507" w:rsidRPr="009B0680" w:rsidRDefault="00EF6507" w:rsidP="00E90F28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A60AA5" w:rsidRPr="00C65816" w14:paraId="58A1BE72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7490184" w14:textId="77777777" w:rsidR="00A60AA5" w:rsidRPr="00AC56B6" w:rsidRDefault="00A60AA5" w:rsidP="00A60AA5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11D74F3" w14:textId="77777777" w:rsidR="00A60AA5" w:rsidRDefault="00A60AA5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de auditorías</w:t>
            </w:r>
          </w:p>
          <w:p w14:paraId="06CBEF23" w14:textId="0EFA3136" w:rsidR="007F7D29" w:rsidRPr="00A60AA5" w:rsidRDefault="007F7D29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 w:rsidRPr="004C0231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lista de auditorías</w:t>
            </w:r>
          </w:p>
        </w:tc>
      </w:tr>
      <w:tr w:rsidR="00A60AA5" w:rsidRPr="00C65816" w14:paraId="7765628D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156D530" w14:textId="53DDFBE4" w:rsidR="00A60AA5" w:rsidRPr="00EA003F" w:rsidRDefault="004C0231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lastRenderedPageBreak/>
              <w:t>Selecciona la opción “generar resultados de auditoría”</w:t>
            </w:r>
          </w:p>
        </w:tc>
        <w:tc>
          <w:tcPr>
            <w:tcW w:w="5040" w:type="dxa"/>
          </w:tcPr>
          <w:p w14:paraId="7B3D3D4B" w14:textId="77777777" w:rsidR="00A60AA5" w:rsidRDefault="00A60AA5" w:rsidP="00A60AA5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765097" w:rsidRPr="00C65816" w14:paraId="5FB5CF8E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0E392D5" w14:textId="77777777" w:rsidR="00765097" w:rsidRPr="00765097" w:rsidRDefault="00765097" w:rsidP="00765097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E7A206E" w14:textId="3CBADB72" w:rsidR="00756651" w:rsidRDefault="00756651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Obtiene datos de auditoría del almacén</w:t>
            </w:r>
          </w:p>
          <w:p w14:paraId="0BAF8F0A" w14:textId="7ACABB23" w:rsidR="00765097" w:rsidRDefault="00765097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Genera el archivo PDF o Excel con gráficos de resultados en una ventana nueva</w:t>
            </w:r>
          </w:p>
          <w:p w14:paraId="5584B8E3" w14:textId="3B03E327" w:rsidR="00190CA8" w:rsidRPr="004B3E92" w:rsidRDefault="00765097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cuadro de diálogo preguntando si los resultados son correctos, con la opción de “aceptar” y “editar”</w:t>
            </w:r>
          </w:p>
        </w:tc>
      </w:tr>
      <w:tr w:rsidR="004B3E92" w:rsidRPr="00C65816" w14:paraId="3A2F5696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C3C45D7" w14:textId="140EE859" w:rsidR="004B3E92" w:rsidRPr="004B3E92" w:rsidRDefault="004B3E92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“aceptar”</w:t>
            </w:r>
          </w:p>
        </w:tc>
        <w:tc>
          <w:tcPr>
            <w:tcW w:w="5040" w:type="dxa"/>
          </w:tcPr>
          <w:p w14:paraId="7F4FF9CE" w14:textId="77777777" w:rsidR="004B3E92" w:rsidRDefault="004B3E92" w:rsidP="004B3E92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4B3E92" w:rsidRPr="00C65816" w14:paraId="248F364F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2A42CC6" w14:textId="77777777" w:rsidR="004B3E92" w:rsidRDefault="004B3E92" w:rsidP="004B3E92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766D4BA" w14:textId="77777777" w:rsidR="004B3E92" w:rsidRDefault="004B3E92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Cierra cuadro de diálogo</w:t>
            </w:r>
          </w:p>
          <w:p w14:paraId="2F568092" w14:textId="4EFBCC18" w:rsidR="004B3E92" w:rsidRPr="004B3E92" w:rsidRDefault="004B3E92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 w:rsidRPr="004B3E92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Muestra cuadro de diálogo para confirmar cambio de </w:t>
            </w:r>
            <w:proofErr w:type="gramStart"/>
            <w:r w:rsidRPr="004B3E92">
              <w:rPr>
                <w:rFonts w:ascii="Times New Roman" w:eastAsia="Times New Roman" w:hAnsi="Times New Roman" w:cs="Times New Roman"/>
                <w:i/>
                <w:color w:val="auto"/>
                <w:szCs w:val="22"/>
                <w:lang w:val="es-MX"/>
              </w:rPr>
              <w:t>status</w:t>
            </w:r>
            <w:proofErr w:type="gramEnd"/>
            <w:r w:rsidRPr="004B3E92">
              <w:rPr>
                <w:rFonts w:ascii="Times New Roman" w:eastAsia="Times New Roman" w:hAnsi="Times New Roman" w:cs="Times New Roman"/>
                <w:i/>
                <w:color w:val="auto"/>
                <w:szCs w:val="22"/>
                <w:lang w:val="es-MX"/>
              </w:rPr>
              <w:t xml:space="preserve"> </w:t>
            </w:r>
            <w:r w:rsidRPr="004B3E92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de la auditoría a “cerrada”</w:t>
            </w:r>
          </w:p>
        </w:tc>
      </w:tr>
      <w:tr w:rsidR="00454DCE" w:rsidRPr="00C65816" w14:paraId="5265056E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7737AAD" w14:textId="1862530D" w:rsidR="00454DCE" w:rsidRPr="00454DCE" w:rsidRDefault="00756651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 xml:space="preserve">Confirma cambio de </w:t>
            </w:r>
            <w:proofErr w:type="gramStart"/>
            <w:r>
              <w:rPr>
                <w:rFonts w:ascii="Times New Roman" w:eastAsia="Times New Roman" w:hAnsi="Times New Roman" w:cs="Times New Roman"/>
                <w:b w:val="0"/>
                <w:i/>
                <w:sz w:val="24"/>
                <w:szCs w:val="24"/>
                <w:lang w:val="es-MX"/>
              </w:rPr>
              <w:t>status</w:t>
            </w:r>
            <w:proofErr w:type="gramEnd"/>
          </w:p>
        </w:tc>
        <w:tc>
          <w:tcPr>
            <w:tcW w:w="5040" w:type="dxa"/>
          </w:tcPr>
          <w:p w14:paraId="7435E37C" w14:textId="77777777" w:rsidR="00454DCE" w:rsidRPr="00454DCE" w:rsidRDefault="00454DCE" w:rsidP="00454DCE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756651" w:rsidRPr="00C65816" w14:paraId="6AF5A49A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710716E" w14:textId="77777777" w:rsidR="00756651" w:rsidRDefault="00756651" w:rsidP="00756651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6025BE7E" w14:textId="77777777" w:rsidR="00756651" w:rsidRDefault="00756651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Cierra cuadro de diálogo</w:t>
            </w:r>
          </w:p>
          <w:p w14:paraId="0092DBE4" w14:textId="76BD7B69" w:rsidR="00756651" w:rsidRDefault="00756651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Actualiza estado de auditoría en almacén a “cerrada”</w:t>
            </w:r>
          </w:p>
          <w:p w14:paraId="5E3462CE" w14:textId="5BF151E0" w:rsidR="00F536E7" w:rsidRDefault="00F536E7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CU3: Registrar acceso</w:t>
            </w:r>
          </w:p>
          <w:p w14:paraId="3CDC4FFE" w14:textId="2319E8B1" w:rsidR="004B3E92" w:rsidRPr="00756651" w:rsidRDefault="004B3E92" w:rsidP="00CB3C3F">
            <w:pPr>
              <w:pStyle w:val="ListParagraph"/>
              <w:numPr>
                <w:ilvl w:val="0"/>
                <w:numId w:val="9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Actualiza lista de auditorías en interfaz</w:t>
            </w:r>
          </w:p>
        </w:tc>
      </w:tr>
      <w:tr w:rsidR="00EF6507" w:rsidRPr="006F2AA7" w14:paraId="6B6ACDA8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7C50F78" w14:textId="77777777" w:rsidR="00EF6507" w:rsidRPr="004B4535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4DEF2BA9" w14:textId="1DE18E72" w:rsidR="00EF6507" w:rsidRPr="009E2D23" w:rsidRDefault="007D2425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EF6507" w:rsidRPr="006F2AA7" w14:paraId="42F2EC92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B608902" w14:textId="77777777" w:rsidR="00EF6507" w:rsidRPr="004B4535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41750FFB" w14:textId="77777777" w:rsidR="00EF6507" w:rsidRPr="009B0680" w:rsidRDefault="00EF6507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EF6507" w:rsidRPr="006F2AA7" w14:paraId="06D524B1" w14:textId="77777777" w:rsidTr="00876823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C6A7573" w14:textId="77777777" w:rsidR="00EF6507" w:rsidRPr="004B4535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1B28C9DF" w14:textId="77777777" w:rsidR="00EF6507" w:rsidRPr="00B42871" w:rsidRDefault="00EF6507" w:rsidP="00876823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EF6507" w:rsidRPr="006F2AA7" w14:paraId="4CDC9849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9ED4203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A07971D" w14:textId="77777777" w:rsidR="00EF6507" w:rsidRDefault="00F768B4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Archivo de resultados generado en formato PDF o Excel. </w:t>
            </w:r>
          </w:p>
          <w:p w14:paraId="5E0A5144" w14:textId="0A2813AB" w:rsidR="00F768B4" w:rsidRPr="006F2AA7" w:rsidRDefault="00F768B4" w:rsidP="00876823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Cambio de estado de auditoría.</w:t>
            </w:r>
          </w:p>
        </w:tc>
      </w:tr>
      <w:tr w:rsidR="00EF6507" w:rsidRPr="006F2AA7" w14:paraId="40B611ED" w14:textId="77777777" w:rsidTr="008768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45CB08A7" w14:textId="77777777" w:rsidR="00EF6507" w:rsidRPr="006F2AA7" w:rsidRDefault="00EF6507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917CA3C" w14:textId="606CB3EF" w:rsidR="00EF6507" w:rsidRPr="006F2AA7" w:rsidRDefault="00F768B4" w:rsidP="00876823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En caso de desconectarse de internet antes de generar el archivo, se muestra mensaje de error y no se genera el archivo.</w:t>
            </w:r>
          </w:p>
        </w:tc>
      </w:tr>
      <w:tr w:rsidR="0095353A" w:rsidRPr="006F2AA7" w14:paraId="73FC382B" w14:textId="77777777" w:rsidTr="008768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E5437BA" w14:textId="787F67E7" w:rsidR="0095353A" w:rsidRPr="006F2AA7" w:rsidRDefault="0095353A" w:rsidP="00876823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FFFFFF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Cs w:val="22"/>
              </w:rPr>
              <w:t>Flujo alterno</w:t>
            </w:r>
          </w:p>
        </w:tc>
        <w:tc>
          <w:tcPr>
            <w:tcW w:w="5040" w:type="dxa"/>
          </w:tcPr>
          <w:p w14:paraId="4FEA8BA6" w14:textId="533D85AE" w:rsidR="0095353A" w:rsidRDefault="0095353A" w:rsidP="00876823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En caso de seleccionar “editar” </w:t>
            </w:r>
            <w:r w:rsidR="00DB4DB9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al aparecer cuadro de diálogo </w:t>
            </w:r>
            <w:r w:rsidR="00846B1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ejecuta el caso de uso CU9: Editar reporte auditoría</w:t>
            </w:r>
          </w:p>
        </w:tc>
      </w:tr>
    </w:tbl>
    <w:p w14:paraId="146D9DE1" w14:textId="38B9FDBD" w:rsidR="00FD2AD7" w:rsidRDefault="00791B45" w:rsidP="00791B45">
      <w:pPr>
        <w:pStyle w:val="Caption"/>
        <w:jc w:val="center"/>
      </w:pPr>
      <w:bookmarkStart w:id="20" w:name="_Toc52900090"/>
      <w:r>
        <w:t xml:space="preserve">Tabla </w:t>
      </w:r>
      <w:r w:rsidR="0007284C">
        <w:rPr>
          <w:noProof/>
        </w:rPr>
        <w:fldChar w:fldCharType="begin"/>
      </w:r>
      <w:r w:rsidR="0007284C">
        <w:rPr>
          <w:noProof/>
        </w:rPr>
        <w:instrText xml:space="preserve"> SEQ Tabla \* ARABIC </w:instrText>
      </w:r>
      <w:r w:rsidR="0007284C">
        <w:rPr>
          <w:noProof/>
        </w:rPr>
        <w:fldChar w:fldCharType="separate"/>
      </w:r>
      <w:r w:rsidR="003646C1">
        <w:rPr>
          <w:noProof/>
        </w:rPr>
        <w:t>6</w:t>
      </w:r>
      <w:r w:rsidR="0007284C">
        <w:rPr>
          <w:noProof/>
        </w:rPr>
        <w:fldChar w:fldCharType="end"/>
      </w:r>
      <w:r>
        <w:t>. Caso de uso exportar resultados de auditoría</w:t>
      </w:r>
      <w:bookmarkEnd w:id="20"/>
    </w:p>
    <w:p w14:paraId="67957EA9" w14:textId="77777777" w:rsidR="00EC493C" w:rsidRDefault="00EC493C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706EEB" w:rsidRPr="006F2AA7" w14:paraId="59ED185C" w14:textId="77777777" w:rsidTr="00940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7F96DEC5" w14:textId="54C2CC08" w:rsidR="00706EEB" w:rsidRPr="002718B5" w:rsidRDefault="00706EEB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 w:rsidR="005742E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7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Generar formato</w:t>
            </w:r>
          </w:p>
        </w:tc>
      </w:tr>
      <w:tr w:rsidR="00706EEB" w:rsidRPr="006F2AA7" w14:paraId="5B2ADA14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7CC77BB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lastRenderedPageBreak/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7A1A39DD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auditor</w:t>
            </w:r>
          </w:p>
        </w:tc>
      </w:tr>
      <w:tr w:rsidR="00706EEB" w:rsidRPr="006F2AA7" w14:paraId="4FC600C6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15FD28C7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C122945" w14:textId="0A44E128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Generar documento en Excel para </w:t>
            </w:r>
            <w:r w:rsidR="009F0C9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que el auditor en sitio pueda llevar a cabo su misión</w:t>
            </w:r>
          </w:p>
        </w:tc>
      </w:tr>
      <w:tr w:rsidR="00706EEB" w:rsidRPr="006F2AA7" w14:paraId="72509006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A189B6B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D0F62DE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.</w:t>
            </w:r>
          </w:p>
        </w:tc>
      </w:tr>
      <w:tr w:rsidR="00706EEB" w:rsidRPr="006F2AA7" w14:paraId="29255336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17B22AEC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706EEB" w:rsidRPr="006F2AA7" w14:paraId="6A6C0BA7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7F6104B" w14:textId="77777777" w:rsidR="00706EEB" w:rsidRPr="000160F6" w:rsidRDefault="00706EEB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55DBC045" w14:textId="77777777" w:rsidR="00706EEB" w:rsidRPr="000160F6" w:rsidRDefault="00706EEB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706EEB" w:rsidRPr="00C65816" w14:paraId="47220885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4E07F7C9" w14:textId="77777777" w:rsidR="00706EEB" w:rsidRPr="00E82DEB" w:rsidRDefault="00706EEB" w:rsidP="00940D12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E82DEB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“auditorías”</w:t>
            </w:r>
          </w:p>
        </w:tc>
        <w:tc>
          <w:tcPr>
            <w:tcW w:w="5040" w:type="dxa"/>
            <w:hideMark/>
          </w:tcPr>
          <w:p w14:paraId="22B9A600" w14:textId="77777777" w:rsidR="00706EEB" w:rsidRPr="009B0680" w:rsidRDefault="00706EEB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</w:tc>
      </w:tr>
      <w:tr w:rsidR="00706EEB" w:rsidRPr="00C65816" w14:paraId="7092061E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FADAAD5" w14:textId="77777777" w:rsidR="00706EEB" w:rsidRPr="00E82DEB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47FA963" w14:textId="77777777" w:rsidR="00706EEB" w:rsidRPr="00E82DEB" w:rsidRDefault="00706EEB" w:rsidP="00940D12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de auditorías</w:t>
            </w:r>
          </w:p>
        </w:tc>
      </w:tr>
      <w:tr w:rsidR="00706EEB" w:rsidRPr="00C65816" w14:paraId="70AAEB9F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D018DDB" w14:textId="160975D4" w:rsidR="00706EEB" w:rsidRPr="00E82DEB" w:rsidRDefault="00706EEB" w:rsidP="00940D12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</w:t>
            </w:r>
            <w:r w:rsidR="009F0C9B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generar formato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”</w:t>
            </w:r>
          </w:p>
        </w:tc>
        <w:tc>
          <w:tcPr>
            <w:tcW w:w="5040" w:type="dxa"/>
          </w:tcPr>
          <w:p w14:paraId="2FABE632" w14:textId="77777777" w:rsidR="00706EEB" w:rsidRDefault="00706EEB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706EEB" w:rsidRPr="00C65816" w14:paraId="2365E0B3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81E1C55" w14:textId="77777777" w:rsidR="00706EEB" w:rsidRPr="00FE021B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6631E688" w14:textId="567F5114" w:rsidR="00706EEB" w:rsidRDefault="00BE75B1" w:rsidP="00940D12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Genera archivo en formato Excel con los campos de auditorías</w:t>
            </w:r>
          </w:p>
        </w:tc>
      </w:tr>
      <w:tr w:rsidR="00706EEB" w:rsidRPr="00C65816" w14:paraId="22674FA7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F3E35EB" w14:textId="77777777" w:rsidR="00706EEB" w:rsidRDefault="00706EEB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0A739A3" w14:textId="77777777" w:rsidR="00706EEB" w:rsidRDefault="00706EEB" w:rsidP="00940D12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 en almacén los datos del usuario</w:t>
            </w:r>
          </w:p>
          <w:p w14:paraId="7AF84B22" w14:textId="6BF58A0B" w:rsidR="00706EEB" w:rsidRPr="00BE75B1" w:rsidRDefault="00706EEB" w:rsidP="00BE75B1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CU3: Registrar acceso</w:t>
            </w:r>
          </w:p>
        </w:tc>
      </w:tr>
      <w:tr w:rsidR="00706EEB" w:rsidRPr="00C65816" w14:paraId="2BD30914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06771F0" w14:textId="77777777" w:rsidR="00706EEB" w:rsidRPr="00E82DEB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B8AEDD6" w14:textId="77777777" w:rsidR="00706EEB" w:rsidRDefault="00706EEB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706EEB" w:rsidRPr="006F2AA7" w14:paraId="159286AE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A10120A" w14:textId="77777777" w:rsidR="00706EEB" w:rsidRPr="004B4535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3590F84E" w14:textId="77777777" w:rsidR="00706EEB" w:rsidRPr="009E2D23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706EEB" w:rsidRPr="006F2AA7" w14:paraId="5D6D9410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145797C" w14:textId="77777777" w:rsidR="00706EEB" w:rsidRPr="004B4535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51524D55" w14:textId="77777777" w:rsidR="00706EEB" w:rsidRPr="009B0680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706EEB" w:rsidRPr="006F2AA7" w14:paraId="158AF5F5" w14:textId="77777777" w:rsidTr="00940D12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FD61004" w14:textId="77777777" w:rsidR="00706EEB" w:rsidRPr="004B4535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62313A00" w14:textId="77777777" w:rsidR="00706EEB" w:rsidRPr="00B42871" w:rsidRDefault="00706EEB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706EEB" w:rsidRPr="006F2AA7" w14:paraId="7D971A2B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0F0A7752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F904AED" w14:textId="7C3DE5D4" w:rsidR="00706EEB" w:rsidRPr="006F2AA7" w:rsidRDefault="00BE75B1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Formato de auditoría descargado</w:t>
            </w:r>
          </w:p>
        </w:tc>
      </w:tr>
      <w:tr w:rsidR="00706EEB" w:rsidRPr="006F2AA7" w14:paraId="68ACD4D5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8D3ED0B" w14:textId="77777777" w:rsidR="00706EEB" w:rsidRPr="006F2AA7" w:rsidRDefault="00706EEB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65397791" w14:textId="5A15B5C0" w:rsidR="00706EEB" w:rsidRPr="006F2AA7" w:rsidRDefault="00706EEB" w:rsidP="00940D12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En caso de que el usuario pierda la conexión a internet </w:t>
            </w:r>
            <w:r w:rsidR="00BE75B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no se genera el formato.</w:t>
            </w:r>
          </w:p>
        </w:tc>
      </w:tr>
    </w:tbl>
    <w:p w14:paraId="16D4DFB5" w14:textId="17FE6906" w:rsidR="00706EEB" w:rsidRDefault="0068685D" w:rsidP="00E81876">
      <w:pPr>
        <w:pStyle w:val="Caption"/>
        <w:jc w:val="center"/>
      </w:pPr>
      <w:r>
        <w:t xml:space="preserve">Tabla </w:t>
      </w:r>
      <w:r w:rsidR="005742E8">
        <w:rPr>
          <w:noProof/>
        </w:rPr>
        <w:t>7</w:t>
      </w:r>
      <w:r>
        <w:t>. Caso de uso</w:t>
      </w:r>
      <w:r w:rsidR="00E81876">
        <w:t xml:space="preserve"> generar reporte</w:t>
      </w:r>
    </w:p>
    <w:p w14:paraId="5F0878B4" w14:textId="77777777" w:rsidR="00426666" w:rsidRDefault="00426666" w:rsidP="006F2AA7"/>
    <w:p w14:paraId="60B3E01F" w14:textId="77777777" w:rsidR="00BF014A" w:rsidRDefault="00BF014A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E95689" w:rsidRPr="006F2AA7" w14:paraId="1B6E5098" w14:textId="77777777" w:rsidTr="008D1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7C1A63A9" w14:textId="5436A622" w:rsidR="00E95689" w:rsidRPr="002718B5" w:rsidRDefault="00E95689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 w:rsidR="005742E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8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 w:rsidR="002718B5" w:rsidRPr="0043552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Dar de alta cliente</w:t>
            </w:r>
          </w:p>
        </w:tc>
      </w:tr>
      <w:tr w:rsidR="00E95689" w:rsidRPr="006F2AA7" w14:paraId="27D6B2DA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21696FB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67AB0B20" w14:textId="4003FB74" w:rsidR="00E95689" w:rsidRPr="006F2AA7" w:rsidRDefault="00D112A3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auditor</w:t>
            </w:r>
          </w:p>
        </w:tc>
      </w:tr>
      <w:tr w:rsidR="00E95689" w:rsidRPr="006F2AA7" w14:paraId="692C90EE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2982212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15FF450" w14:textId="35F4A8D8" w:rsidR="00E95689" w:rsidRPr="006F2AA7" w:rsidRDefault="00D112A3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Registra en almacén nuevo cliente</w:t>
            </w:r>
            <w:r w:rsidR="00925B1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.</w:t>
            </w:r>
          </w:p>
        </w:tc>
      </w:tr>
      <w:tr w:rsidR="00E95689" w:rsidRPr="006F2AA7" w14:paraId="0E1935CE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6DC0DB91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AB4331A" w14:textId="76E200C7" w:rsidR="00E95689" w:rsidRPr="006F2AA7" w:rsidRDefault="00925B16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.</w:t>
            </w:r>
          </w:p>
        </w:tc>
      </w:tr>
      <w:tr w:rsidR="00E95689" w:rsidRPr="006F2AA7" w14:paraId="2984A13F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7831CCA4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E95689" w:rsidRPr="006F2AA7" w14:paraId="7F628D0F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02AB67E" w14:textId="77777777" w:rsidR="00E95689" w:rsidRPr="000160F6" w:rsidRDefault="00E95689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61A7D9FC" w14:textId="77777777" w:rsidR="00E95689" w:rsidRPr="000160F6" w:rsidRDefault="00E95689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E95689" w:rsidRPr="00C65816" w14:paraId="320AB20E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02CA639A" w14:textId="4CF3125A" w:rsidR="00E95689" w:rsidRPr="00E82DEB" w:rsidRDefault="00925B16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E82DEB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</w:t>
            </w:r>
            <w:r w:rsidR="00A651B0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clientes</w:t>
            </w:r>
            <w:r w:rsidRPr="00E82DEB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”</w:t>
            </w:r>
          </w:p>
        </w:tc>
        <w:tc>
          <w:tcPr>
            <w:tcW w:w="5040" w:type="dxa"/>
            <w:hideMark/>
          </w:tcPr>
          <w:p w14:paraId="15D1F0AC" w14:textId="2870CF79" w:rsidR="00E95689" w:rsidRPr="009B0680" w:rsidRDefault="00E95689" w:rsidP="00876B40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</w:tc>
      </w:tr>
      <w:tr w:rsidR="00E82DEB" w:rsidRPr="00C65816" w14:paraId="443D0DAA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0CCD732" w14:textId="77777777" w:rsidR="00E82DEB" w:rsidRPr="00E82DEB" w:rsidRDefault="00E82DEB" w:rsidP="00E82DEB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1D684573" w14:textId="215DE96E" w:rsidR="00E82DEB" w:rsidRPr="00E82DEB" w:rsidRDefault="00E82DEB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Muestra interfaz de </w:t>
            </w:r>
            <w:r w:rsidR="008059FB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clientes</w:t>
            </w:r>
          </w:p>
        </w:tc>
      </w:tr>
      <w:tr w:rsidR="00E82DEB" w:rsidRPr="00C65816" w14:paraId="23CDF3F0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576F97C" w14:textId="2AD0E8BE" w:rsidR="00E82DEB" w:rsidRPr="00E82DEB" w:rsidRDefault="00E82DEB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“nuevo cliente”</w:t>
            </w:r>
          </w:p>
        </w:tc>
        <w:tc>
          <w:tcPr>
            <w:tcW w:w="5040" w:type="dxa"/>
          </w:tcPr>
          <w:p w14:paraId="604DCD68" w14:textId="77777777" w:rsidR="00E82DEB" w:rsidRDefault="00E82DEB" w:rsidP="00E82DEB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FE021B" w:rsidRPr="00C65816" w14:paraId="09D29D44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068B4D3" w14:textId="77777777" w:rsidR="00FE021B" w:rsidRPr="00FE021B" w:rsidRDefault="00FE021B" w:rsidP="00FE021B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1BEDB8AE" w14:textId="5DEA9954" w:rsidR="00FE021B" w:rsidRDefault="00FE021B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con formulario para ingresar los datos del cliente</w:t>
            </w:r>
          </w:p>
        </w:tc>
      </w:tr>
      <w:tr w:rsidR="00FE021B" w:rsidRPr="00C65816" w14:paraId="118F0AAD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20955D3" w14:textId="77777777" w:rsidR="00FE021B" w:rsidRPr="00FF03A7" w:rsidRDefault="00166E90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Rellena los campos con los datos del usuario</w:t>
            </w:r>
          </w:p>
          <w:p w14:paraId="64B890DC" w14:textId="76636DED" w:rsidR="00FF03A7" w:rsidRPr="00166E90" w:rsidRDefault="00FF03A7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“guardar”</w:t>
            </w:r>
          </w:p>
        </w:tc>
        <w:tc>
          <w:tcPr>
            <w:tcW w:w="5040" w:type="dxa"/>
          </w:tcPr>
          <w:p w14:paraId="179A3279" w14:textId="77777777" w:rsidR="00FE021B" w:rsidRDefault="00FE021B" w:rsidP="00FE021B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FF03A7" w:rsidRPr="00C65816" w14:paraId="2525F384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0CE9E16" w14:textId="77777777" w:rsidR="00FF03A7" w:rsidRDefault="00FF03A7" w:rsidP="00FF03A7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78D86CE4" w14:textId="1BCBAC6E" w:rsidR="00FF03A7" w:rsidRDefault="00015119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 en almacén los datos del usuario</w:t>
            </w:r>
          </w:p>
          <w:p w14:paraId="6FA2B626" w14:textId="1822C00E" w:rsidR="00ED4789" w:rsidRDefault="00ED4789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</w:t>
            </w:r>
            <w:r w:rsidR="009C4CFE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: Registrar acceso</w:t>
            </w:r>
          </w:p>
          <w:p w14:paraId="519390C7" w14:textId="4F6104CD" w:rsidR="00015119" w:rsidRPr="00A24B9A" w:rsidRDefault="00015119" w:rsidP="00CB3C3F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de auditoría</w:t>
            </w:r>
          </w:p>
        </w:tc>
      </w:tr>
      <w:tr w:rsidR="00E82DEB" w:rsidRPr="00C65816" w14:paraId="3ADAE78D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B60C4AA" w14:textId="77777777" w:rsidR="00E82DEB" w:rsidRPr="00E82DEB" w:rsidRDefault="00E82DEB" w:rsidP="00E82DEB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A65B4EE" w14:textId="77777777" w:rsidR="00E82DEB" w:rsidRDefault="00E82DEB" w:rsidP="00E82DEB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E95689" w:rsidRPr="006F2AA7" w14:paraId="271E934E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F5D8612" w14:textId="77777777" w:rsidR="00E95689" w:rsidRPr="004B4535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21ED4937" w14:textId="46D94EB1" w:rsidR="00E95689" w:rsidRPr="009E2D23" w:rsidRDefault="00ED4789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E95689" w:rsidRPr="006F2AA7" w14:paraId="7A8491F2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5B05E662" w14:textId="77777777" w:rsidR="00E95689" w:rsidRPr="004B4535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0C642FA5" w14:textId="27CA88D5" w:rsidR="00E95689" w:rsidRPr="009B0680" w:rsidRDefault="00876B40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E95689" w:rsidRPr="006F2AA7" w14:paraId="1F09A524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ADFFC48" w14:textId="77777777" w:rsidR="00E95689" w:rsidRPr="004B4535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0DDE2A4E" w14:textId="77777777" w:rsidR="00E95689" w:rsidRPr="00B42871" w:rsidRDefault="00E95689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E95689" w:rsidRPr="006F2AA7" w14:paraId="47A926D6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0110F66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988942C" w14:textId="28460AAC" w:rsidR="00E95689" w:rsidRPr="006F2AA7" w:rsidRDefault="00EF4A6F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Se agrega al almacén el nuevo cliente</w:t>
            </w:r>
          </w:p>
        </w:tc>
      </w:tr>
      <w:tr w:rsidR="00E95689" w:rsidRPr="006F2AA7" w14:paraId="1BD2782C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F43CB31" w14:textId="77777777" w:rsidR="00E95689" w:rsidRPr="006F2AA7" w:rsidRDefault="00E95689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6D6DC69" w14:textId="262A5D59" w:rsidR="00E95689" w:rsidRPr="006F2AA7" w:rsidRDefault="00EF4A6F" w:rsidP="008D1D49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En caso de que el usuario pierda la conexión a internet no se </w:t>
            </w:r>
            <w:r w:rsidR="000311E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guarda en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 almacén</w:t>
            </w:r>
          </w:p>
        </w:tc>
      </w:tr>
    </w:tbl>
    <w:p w14:paraId="702FFD6E" w14:textId="6FE69C56" w:rsidR="00E95689" w:rsidRDefault="006D692A" w:rsidP="006D692A">
      <w:pPr>
        <w:pStyle w:val="Caption"/>
        <w:jc w:val="center"/>
      </w:pPr>
      <w:r>
        <w:t xml:space="preserve">Tabla </w:t>
      </w:r>
      <w:r w:rsidR="005742E8">
        <w:rPr>
          <w:noProof/>
        </w:rPr>
        <w:t>8</w:t>
      </w:r>
      <w:r>
        <w:t>. Caso de uso dar de alta cliente</w:t>
      </w:r>
    </w:p>
    <w:p w14:paraId="50439F50" w14:textId="5B8FDDA4" w:rsidR="00D972EC" w:rsidRDefault="00D972EC" w:rsidP="006F2AA7"/>
    <w:p w14:paraId="3936D1FE" w14:textId="77777777" w:rsidR="00472AFD" w:rsidRDefault="00472AFD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A9264E" w:rsidRPr="006F2AA7" w14:paraId="42D067E8" w14:textId="77777777" w:rsidTr="008D1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06108524" w14:textId="5ED7C94C" w:rsidR="00A9264E" w:rsidRPr="002718B5" w:rsidRDefault="00A9264E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CU</w:t>
            </w:r>
            <w:r w:rsidR="005742E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9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: </w:t>
            </w:r>
            <w:r w:rsidRPr="0043552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Modificar datos de cliente</w:t>
            </w:r>
          </w:p>
        </w:tc>
      </w:tr>
      <w:tr w:rsidR="00A9264E" w:rsidRPr="006F2AA7" w14:paraId="563156E9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02F011A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64A29C6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auditor</w:t>
            </w:r>
          </w:p>
        </w:tc>
      </w:tr>
      <w:tr w:rsidR="00A9264E" w:rsidRPr="006F2AA7" w14:paraId="72EE33B6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DE01B83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98C3586" w14:textId="0245E6B9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Actualizar datos de cliente en almacén</w:t>
            </w:r>
          </w:p>
        </w:tc>
      </w:tr>
      <w:tr w:rsidR="00A9264E" w:rsidRPr="006F2AA7" w14:paraId="494A5C4B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742CBBF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88F3754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auto"/>
                <w:szCs w:val="22"/>
              </w:rPr>
              <w:t>Autenticarse con éxito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.</w:t>
            </w:r>
          </w:p>
        </w:tc>
      </w:tr>
      <w:tr w:rsidR="00A9264E" w:rsidRPr="006F2AA7" w14:paraId="1D20E24D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44C38DBA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A9264E" w:rsidRPr="006F2AA7" w14:paraId="18A7A40F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19673A0" w14:textId="77777777" w:rsidR="00A9264E" w:rsidRPr="000160F6" w:rsidRDefault="00A9264E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53DE77D2" w14:textId="77777777" w:rsidR="00A9264E" w:rsidRPr="000160F6" w:rsidRDefault="00A9264E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FFFFFF"/>
                <w:sz w:val="24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A9264E" w:rsidRPr="00C65816" w14:paraId="071FA35F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24D9515" w14:textId="3CB893CC" w:rsidR="00A9264E" w:rsidRPr="00E82DEB" w:rsidRDefault="00A9264E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E82DEB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“auditorías”</w:t>
            </w:r>
          </w:p>
        </w:tc>
        <w:tc>
          <w:tcPr>
            <w:tcW w:w="5040" w:type="dxa"/>
            <w:hideMark/>
          </w:tcPr>
          <w:p w14:paraId="255D4B54" w14:textId="77777777" w:rsidR="00A9264E" w:rsidRPr="009B0680" w:rsidRDefault="00A9264E" w:rsidP="008D1D49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 </w:t>
            </w:r>
          </w:p>
        </w:tc>
      </w:tr>
      <w:tr w:rsidR="00A9264E" w:rsidRPr="00C65816" w14:paraId="77199FEF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3CB1C6C" w14:textId="77777777" w:rsidR="00A9264E" w:rsidRPr="00E82DEB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20E3BD2" w14:textId="77777777" w:rsidR="00A9264E" w:rsidRPr="00E82DEB" w:rsidRDefault="00A9264E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de auditorías</w:t>
            </w:r>
          </w:p>
        </w:tc>
      </w:tr>
      <w:tr w:rsidR="00A9264E" w:rsidRPr="00C65816" w14:paraId="512677B7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D1979F5" w14:textId="47653540" w:rsidR="00A9264E" w:rsidRPr="00E82DEB" w:rsidRDefault="00A9264E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</w:t>
            </w:r>
            <w:r w:rsidR="00E91C3D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modificar cliente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”</w:t>
            </w:r>
          </w:p>
        </w:tc>
        <w:tc>
          <w:tcPr>
            <w:tcW w:w="5040" w:type="dxa"/>
          </w:tcPr>
          <w:p w14:paraId="45686639" w14:textId="77777777" w:rsidR="00A9264E" w:rsidRDefault="00A9264E" w:rsidP="008D1D49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A9264E" w:rsidRPr="00C65816" w14:paraId="52607653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BCB8D9B" w14:textId="77777777" w:rsidR="00A9264E" w:rsidRPr="00FE021B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67F27F86" w14:textId="7D1BA0F1" w:rsidR="00034ADD" w:rsidRDefault="00034ADD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Obtiene lista de clientes de almacén</w:t>
            </w:r>
          </w:p>
          <w:p w14:paraId="5B046340" w14:textId="5EC3AE59" w:rsidR="00A9264E" w:rsidRPr="00AB3333" w:rsidRDefault="00034ADD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en interfaz la lista de clientes</w:t>
            </w:r>
          </w:p>
        </w:tc>
      </w:tr>
      <w:tr w:rsidR="00A9264E" w:rsidRPr="00C65816" w14:paraId="4CAA6295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4CAD929" w14:textId="2D89F9E6" w:rsidR="00A9264E" w:rsidRPr="00166E90" w:rsidRDefault="00AB3333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cliente a modificar</w:t>
            </w:r>
          </w:p>
        </w:tc>
        <w:tc>
          <w:tcPr>
            <w:tcW w:w="5040" w:type="dxa"/>
          </w:tcPr>
          <w:p w14:paraId="14F9C294" w14:textId="77777777" w:rsidR="00A9264E" w:rsidRDefault="00A9264E" w:rsidP="008D1D49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A9264E" w:rsidRPr="00C65816" w14:paraId="6B5D923B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F94DE86" w14:textId="77777777" w:rsidR="00A9264E" w:rsidRDefault="00A9264E" w:rsidP="008D1D49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2A26AEF1" w14:textId="77777777" w:rsidR="00A9264E" w:rsidRDefault="00AB3333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Obtiene datos de cliente seleccionado</w:t>
            </w:r>
          </w:p>
          <w:p w14:paraId="2271307B" w14:textId="568CF497" w:rsidR="00AB3333" w:rsidRPr="00AB3333" w:rsidRDefault="00AB3333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Carga en formulario datos del cliente</w:t>
            </w:r>
          </w:p>
        </w:tc>
      </w:tr>
      <w:tr w:rsidR="00A9264E" w:rsidRPr="00C65816" w14:paraId="704B4E8C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F5D06F7" w14:textId="77777777" w:rsidR="00A9264E" w:rsidRPr="001F32E7" w:rsidRDefault="001F32E7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Realiza cambios en el formulario</w:t>
            </w:r>
          </w:p>
          <w:p w14:paraId="7FBFE06F" w14:textId="03C18501" w:rsidR="001F32E7" w:rsidRPr="001F32E7" w:rsidRDefault="001F32E7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lastRenderedPageBreak/>
              <w:t>Selecciona “guardar”</w:t>
            </w:r>
          </w:p>
        </w:tc>
        <w:tc>
          <w:tcPr>
            <w:tcW w:w="5040" w:type="dxa"/>
          </w:tcPr>
          <w:p w14:paraId="7F11FE07" w14:textId="77777777" w:rsidR="00A9264E" w:rsidRDefault="00A9264E" w:rsidP="008D1D49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A32C3F" w:rsidRPr="00C65816" w14:paraId="69B23167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9CEF0AE" w14:textId="431D5592" w:rsidR="00A32C3F" w:rsidRDefault="00A32C3F" w:rsidP="00A32C3F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26DF06AE" w14:textId="77777777" w:rsidR="00A32C3F" w:rsidRDefault="00A32C3F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Actualiza los datos en almacén del cliente seleccionado</w:t>
            </w:r>
          </w:p>
          <w:p w14:paraId="02F41ABB" w14:textId="60D0CF8D" w:rsidR="00A32C3F" w:rsidRPr="00A32C3F" w:rsidRDefault="00A32C3F" w:rsidP="00CB3C3F">
            <w:pPr>
              <w:pStyle w:val="ListParagraph"/>
              <w:numPr>
                <w:ilvl w:val="0"/>
                <w:numId w:val="12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CU3: Registrar acceso</w:t>
            </w:r>
          </w:p>
        </w:tc>
      </w:tr>
      <w:tr w:rsidR="00A9264E" w:rsidRPr="006F2AA7" w14:paraId="3D4FCFBD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4114261" w14:textId="77777777" w:rsidR="00A9264E" w:rsidRPr="004B4535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752C3DE7" w14:textId="77777777" w:rsidR="00A9264E" w:rsidRPr="009E2D23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A9264E" w:rsidRPr="006F2AA7" w14:paraId="46AE324E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9E15336" w14:textId="77777777" w:rsidR="00A9264E" w:rsidRPr="004B4535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14421862" w14:textId="77777777" w:rsidR="00A9264E" w:rsidRPr="009B0680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A9264E" w:rsidRPr="006F2AA7" w14:paraId="7CA081D8" w14:textId="77777777" w:rsidTr="008D1D49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3CCB7D9" w14:textId="77777777" w:rsidR="00A9264E" w:rsidRPr="004B4535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7FB5CDAE" w14:textId="77777777" w:rsidR="00A9264E" w:rsidRPr="00B42871" w:rsidRDefault="00A9264E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A9264E" w:rsidRPr="006F2AA7" w14:paraId="71E850BB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4A24291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FE07B55" w14:textId="7CE0A60F" w:rsidR="00A9264E" w:rsidRPr="006F2AA7" w:rsidRDefault="008E346C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Datos de cliente actualizados en almacén</w:t>
            </w:r>
          </w:p>
        </w:tc>
      </w:tr>
      <w:tr w:rsidR="00A9264E" w:rsidRPr="006F2AA7" w14:paraId="01AB45F3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86E0280" w14:textId="77777777" w:rsidR="00A9264E" w:rsidRPr="006F2AA7" w:rsidRDefault="00A9264E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F62F059" w14:textId="7283CA86" w:rsidR="00A9264E" w:rsidRPr="006F2AA7" w:rsidRDefault="00A9264E" w:rsidP="008D1D49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En caso de que el usuario pierda la conexión a internet no se actualiza almacén</w:t>
            </w:r>
          </w:p>
        </w:tc>
      </w:tr>
    </w:tbl>
    <w:p w14:paraId="4EF00F80" w14:textId="12089315" w:rsidR="003318D3" w:rsidRDefault="00472AFD" w:rsidP="00434894">
      <w:pPr>
        <w:pStyle w:val="Caption"/>
        <w:jc w:val="center"/>
      </w:pPr>
      <w:r>
        <w:t>Tabla</w:t>
      </w:r>
      <w:r w:rsidR="005742E8">
        <w:rPr>
          <w:noProof/>
        </w:rPr>
        <w:t>9</w:t>
      </w:r>
      <w:r>
        <w:t>. Caso de uso modificar datos de cliente</w:t>
      </w:r>
    </w:p>
    <w:p w14:paraId="1833FC4B" w14:textId="783A2F2E" w:rsidR="00434894" w:rsidRDefault="00434894" w:rsidP="006F2AA7"/>
    <w:p w14:paraId="6B3101F4" w14:textId="5224CC6D" w:rsidR="00434894" w:rsidRDefault="00434894" w:rsidP="006F2AA7"/>
    <w:p w14:paraId="6637F84D" w14:textId="77777777" w:rsidR="00434894" w:rsidRDefault="00434894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AF6FD4" w:rsidRPr="006F2AA7" w14:paraId="3B1A4AF5" w14:textId="77777777" w:rsidTr="008D1D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44062731" w14:textId="7FE9D6CD" w:rsidR="00AF6FD4" w:rsidRPr="006F2AA7" w:rsidRDefault="00AF6FD4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</w:t>
            </w: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U1</w:t>
            </w:r>
            <w:r w:rsidR="005742E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0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:</w:t>
            </w:r>
            <w:r w:rsidR="008F4700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 Agreg</w:t>
            </w:r>
            <w:r w:rsidR="003927E9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ar usuario</w:t>
            </w:r>
          </w:p>
        </w:tc>
      </w:tr>
      <w:tr w:rsidR="00AF6FD4" w:rsidRPr="006F2AA7" w14:paraId="16E33B07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7ABA6FC5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5D5EBF71" w14:textId="754589B7" w:rsidR="00AF6FD4" w:rsidRPr="006F2AA7" w:rsidRDefault="00C61511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</w:t>
            </w:r>
            <w:r w:rsidR="0035375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dministrador</w:t>
            </w:r>
          </w:p>
        </w:tc>
      </w:tr>
      <w:tr w:rsidR="00AF6FD4" w:rsidRPr="006F2AA7" w14:paraId="3A0A8003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65C4161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C44E4CE" w14:textId="1ADE6FF6" w:rsidR="00AF6FD4" w:rsidRPr="006F2AA7" w:rsidRDefault="00D103D6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Permite dar</w:t>
            </w:r>
            <w:r w:rsidR="005F077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 de alta en la plataforma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 a un nuevo usuario</w:t>
            </w:r>
          </w:p>
        </w:tc>
      </w:tr>
      <w:tr w:rsidR="00AF6FD4" w:rsidRPr="006F2AA7" w14:paraId="177F30B7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3FDDD060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7C4C9B2B" w14:textId="77777777" w:rsidR="00AF6FD4" w:rsidRDefault="00440336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Se haya autenticado de forma exitosa</w:t>
            </w:r>
            <w:r w:rsidR="00B05F2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.</w:t>
            </w:r>
          </w:p>
          <w:p w14:paraId="3B8FD22F" w14:textId="493E3EAD" w:rsidR="00B05F20" w:rsidRPr="006F2AA7" w:rsidRDefault="00B05F20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Tenga permiso para acceder a este módulo.</w:t>
            </w:r>
          </w:p>
        </w:tc>
      </w:tr>
      <w:tr w:rsidR="00AF6FD4" w:rsidRPr="006F2AA7" w14:paraId="178311FB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057C9594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AF6FD4" w:rsidRPr="006F2AA7" w14:paraId="1B308165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A557B0A" w14:textId="77777777" w:rsidR="00AF6FD4" w:rsidRPr="004B7BCD" w:rsidRDefault="00AF6FD4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</w:pPr>
            <w:r w:rsidRPr="004B7BCD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5C5DF297" w14:textId="77777777" w:rsidR="00AF6FD4" w:rsidRPr="004B7BCD" w:rsidRDefault="00AF6FD4" w:rsidP="008D1D49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2"/>
              </w:rPr>
            </w:pPr>
            <w:r w:rsidRPr="004B7BCD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AF6FD4" w:rsidRPr="00C65816" w14:paraId="0718DEE9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EE0C0CE" w14:textId="35E512C6" w:rsidR="00D84885" w:rsidRPr="00D84885" w:rsidRDefault="007B001A" w:rsidP="00CB3C3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de “Configuración”</w:t>
            </w:r>
          </w:p>
        </w:tc>
        <w:tc>
          <w:tcPr>
            <w:tcW w:w="5040" w:type="dxa"/>
            <w:hideMark/>
          </w:tcPr>
          <w:p w14:paraId="553C586B" w14:textId="0CF0C987" w:rsidR="00AF6FD4" w:rsidRPr="009B0680" w:rsidRDefault="00AF6FD4" w:rsidP="005F0776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D84885" w:rsidRPr="00C65816" w14:paraId="3C203394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C61D3C1" w14:textId="77777777" w:rsidR="00D84885" w:rsidRDefault="00D84885" w:rsidP="00D84885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10E84443" w14:textId="77777777" w:rsidR="00D84885" w:rsidRDefault="003366BD" w:rsidP="00CB3C3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Obtiene datos de usuarios registrados</w:t>
            </w:r>
          </w:p>
          <w:p w14:paraId="1005732D" w14:textId="194BC0A1" w:rsidR="003366BD" w:rsidRPr="00D84885" w:rsidRDefault="003366BD" w:rsidP="00CB3C3F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datos de usuarios en una lista</w:t>
            </w:r>
          </w:p>
        </w:tc>
      </w:tr>
      <w:tr w:rsidR="00A24F30" w:rsidRPr="00C65816" w14:paraId="45628FCA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4125226" w14:textId="7E0E1A4B" w:rsidR="00A24F30" w:rsidRPr="004F0D99" w:rsidRDefault="00A24F30" w:rsidP="004F0D99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4F0D99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“Agregar usuario”</w:t>
            </w:r>
          </w:p>
        </w:tc>
        <w:tc>
          <w:tcPr>
            <w:tcW w:w="5040" w:type="dxa"/>
          </w:tcPr>
          <w:p w14:paraId="3DE64143" w14:textId="77777777" w:rsidR="00A24F30" w:rsidRPr="00A24F30" w:rsidRDefault="00A24F30" w:rsidP="00A24F30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4F0D99" w:rsidRPr="00C65816" w14:paraId="2A3510D9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7E7726A4" w14:textId="77777777" w:rsidR="004F0D99" w:rsidRPr="004F0D99" w:rsidRDefault="004F0D99" w:rsidP="004F0D9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3C126EE5" w14:textId="31E7434A" w:rsidR="004F0D99" w:rsidRPr="004F0D99" w:rsidRDefault="004F0D99" w:rsidP="004F0D99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interfaz con formulario para registrar usuario</w:t>
            </w:r>
          </w:p>
        </w:tc>
      </w:tr>
      <w:tr w:rsidR="00582208" w:rsidRPr="00C65816" w14:paraId="5D3BE5FC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738A22F" w14:textId="77777777" w:rsidR="00582208" w:rsidRPr="00582208" w:rsidRDefault="00582208" w:rsidP="00582208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Rellena formulario</w:t>
            </w:r>
            <w:proofErr w:type="gramEnd"/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 xml:space="preserve"> con datos del usuario</w:t>
            </w:r>
          </w:p>
          <w:p w14:paraId="4B71EF3C" w14:textId="268D6833" w:rsidR="00582208" w:rsidRPr="00582208" w:rsidRDefault="00582208" w:rsidP="00582208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“guardar”</w:t>
            </w:r>
          </w:p>
        </w:tc>
        <w:tc>
          <w:tcPr>
            <w:tcW w:w="5040" w:type="dxa"/>
          </w:tcPr>
          <w:p w14:paraId="6CF3BA38" w14:textId="77777777" w:rsidR="00582208" w:rsidRPr="00B168BD" w:rsidRDefault="00582208" w:rsidP="00B168BD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B168BD" w:rsidRPr="00C65816" w14:paraId="6C458715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78C26E5" w14:textId="77777777" w:rsidR="00B168BD" w:rsidRDefault="00B168BD" w:rsidP="00B168BD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753DF02D" w14:textId="77777777" w:rsidR="00B168BD" w:rsidRDefault="00B168BD" w:rsidP="00B168BD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 datos de usuario en almacén</w:t>
            </w:r>
          </w:p>
          <w:p w14:paraId="16BD03BF" w14:textId="41B83D91" w:rsidR="00B168BD" w:rsidRPr="00B168BD" w:rsidRDefault="00B168BD" w:rsidP="00B168BD">
            <w:pPr>
              <w:pStyle w:val="ListParagraph"/>
              <w:numPr>
                <w:ilvl w:val="0"/>
                <w:numId w:val="14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CU3: Registrar acceso</w:t>
            </w:r>
          </w:p>
        </w:tc>
      </w:tr>
      <w:tr w:rsidR="00AF6FD4" w:rsidRPr="006F2AA7" w14:paraId="693B3C82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02C428C" w14:textId="77777777" w:rsidR="00AF6FD4" w:rsidRPr="004B4535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lastRenderedPageBreak/>
              <w:t>Incluye</w:t>
            </w:r>
          </w:p>
        </w:tc>
        <w:tc>
          <w:tcPr>
            <w:tcW w:w="5040" w:type="dxa"/>
          </w:tcPr>
          <w:p w14:paraId="1D01CDA7" w14:textId="5C1D73E9" w:rsidR="00AF6FD4" w:rsidRPr="009E2D23" w:rsidRDefault="00B168BD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AF6FD4" w:rsidRPr="006F2AA7" w14:paraId="240C4CAC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208D33F3" w14:textId="77777777" w:rsidR="00AF6FD4" w:rsidRPr="004B4535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640EBA41" w14:textId="1C9796D3" w:rsidR="00AF6FD4" w:rsidRPr="009B0680" w:rsidRDefault="00B168BD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AF6FD4" w:rsidRPr="006F2AA7" w14:paraId="3383EA2B" w14:textId="77777777" w:rsidTr="008D1D49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6E61C08" w14:textId="77777777" w:rsidR="00AF6FD4" w:rsidRPr="004B4535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44CE2590" w14:textId="77777777" w:rsidR="00AF6FD4" w:rsidRPr="00B42871" w:rsidRDefault="00AF6FD4" w:rsidP="008D1D49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AF6FD4" w:rsidRPr="006F2AA7" w14:paraId="040E1D2C" w14:textId="77777777" w:rsidTr="008D1D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66BB39D4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7A65B6C" w14:textId="1A16E8BA" w:rsidR="00AF6FD4" w:rsidRPr="006F2AA7" w:rsidRDefault="004F0D99" w:rsidP="008D1D49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dado de alta en almacén</w:t>
            </w:r>
          </w:p>
        </w:tc>
      </w:tr>
      <w:tr w:rsidR="00AF6FD4" w:rsidRPr="006F2AA7" w14:paraId="0930D9C3" w14:textId="77777777" w:rsidTr="008D1D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C81D9C8" w14:textId="77777777" w:rsidR="00AF6FD4" w:rsidRPr="006F2AA7" w:rsidRDefault="00AF6FD4" w:rsidP="008D1D49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0C8C9B5C" w14:textId="4C550E77" w:rsidR="00AF6FD4" w:rsidRPr="006F2AA7" w:rsidRDefault="0083675C" w:rsidP="008D1D49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En caso de perder la conexión a internet no se </w:t>
            </w:r>
            <w:r w:rsidR="00582208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registra el usuario y muestra mensaje de error</w:t>
            </w:r>
          </w:p>
        </w:tc>
      </w:tr>
    </w:tbl>
    <w:p w14:paraId="26A93294" w14:textId="6857DF33" w:rsidR="00AF6FD4" w:rsidRDefault="00034B32" w:rsidP="00034B32">
      <w:pPr>
        <w:pStyle w:val="Caption"/>
        <w:jc w:val="center"/>
      </w:pPr>
      <w:r>
        <w:t xml:space="preserve">Tabla </w:t>
      </w:r>
      <w:r w:rsidR="005742E8">
        <w:t>1</w:t>
      </w:r>
      <w:r w:rsidR="005742E8">
        <w:rPr>
          <w:noProof/>
        </w:rPr>
        <w:t>0</w:t>
      </w:r>
      <w:r>
        <w:t>. Caso de uso agregar usuario</w:t>
      </w:r>
    </w:p>
    <w:p w14:paraId="20F99E4C" w14:textId="77777777" w:rsidR="0047592E" w:rsidRDefault="0047592E" w:rsidP="006F2AA7"/>
    <w:p w14:paraId="41F94089" w14:textId="630B896D" w:rsidR="00C925AD" w:rsidRDefault="00C925AD" w:rsidP="006F2AA7"/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297A87" w:rsidRPr="006F2AA7" w14:paraId="5A44FFC1" w14:textId="77777777" w:rsidTr="00940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  <w:hideMark/>
          </w:tcPr>
          <w:p w14:paraId="15F7B0C4" w14:textId="2F84C3E6" w:rsidR="00297A87" w:rsidRPr="006F2AA7" w:rsidRDefault="00297A87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Caso de uso C</w:t>
            </w: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U1</w:t>
            </w:r>
            <w:r w:rsidR="005742E8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1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</w:rPr>
              <w:t xml:space="preserve"> Editar usuario</w:t>
            </w:r>
          </w:p>
        </w:tc>
      </w:tr>
      <w:tr w:rsidR="00297A87" w:rsidRPr="006F2AA7" w14:paraId="60680117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41483EE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Actores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4215FBC1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Usuario administrador</w:t>
            </w:r>
          </w:p>
        </w:tc>
      </w:tr>
      <w:tr w:rsidR="00297A87" w:rsidRPr="006F2AA7" w14:paraId="5AFA6536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10FEB15D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Objetivo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szCs w:val="22"/>
              </w:rPr>
              <w:t>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5E706BE" w14:textId="3EBDA32C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Modificar los datos del usuario en almacén</w:t>
            </w:r>
          </w:p>
        </w:tc>
      </w:tr>
      <w:tr w:rsidR="00297A87" w:rsidRPr="006F2AA7" w14:paraId="22E5CD19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5309BFAD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Precondiciones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2E0713C5" w14:textId="2D208792" w:rsidR="00297A87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Se haya autenticado de forma exitosa</w:t>
            </w:r>
            <w:r w:rsidR="00B05F20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.</w:t>
            </w:r>
          </w:p>
          <w:p w14:paraId="380B41BD" w14:textId="53FDC368" w:rsidR="00B05F20" w:rsidRPr="006F2AA7" w:rsidRDefault="00B05F20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Tenga permiso para acceder a este módulo.</w:t>
            </w:r>
          </w:p>
        </w:tc>
      </w:tr>
      <w:tr w:rsidR="00297A87" w:rsidRPr="006F2AA7" w14:paraId="65B71D20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0" w:type="dxa"/>
            <w:gridSpan w:val="2"/>
          </w:tcPr>
          <w:p w14:paraId="64F9FEF6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 w:rsidRPr="000160F6">
              <w:rPr>
                <w:rFonts w:ascii="Times New Roman" w:eastAsia="Times New Roman" w:hAnsi="Times New Roman" w:cs="Times New Roman"/>
                <w:color w:val="FFFFFF"/>
                <w:sz w:val="24"/>
                <w:szCs w:val="22"/>
              </w:rPr>
              <w:t>Escenario</w:t>
            </w:r>
          </w:p>
        </w:tc>
      </w:tr>
      <w:tr w:rsidR="00297A87" w:rsidRPr="004B7BCD" w14:paraId="743E0C03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CE534D5" w14:textId="77777777" w:rsidR="00297A87" w:rsidRPr="004B7BCD" w:rsidRDefault="00297A87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</w:pPr>
            <w:r w:rsidRPr="004B7BCD">
              <w:rPr>
                <w:rFonts w:ascii="Times New Roman" w:eastAsia="Times New Roman" w:hAnsi="Times New Roman" w:cs="Times New Roman"/>
                <w:bCs w:val="0"/>
                <w:color w:val="FFFFFF"/>
                <w:sz w:val="24"/>
                <w:szCs w:val="22"/>
              </w:rPr>
              <w:t>Acciones del actor</w:t>
            </w:r>
          </w:p>
        </w:tc>
        <w:tc>
          <w:tcPr>
            <w:tcW w:w="5040" w:type="dxa"/>
          </w:tcPr>
          <w:p w14:paraId="4028B1E9" w14:textId="77777777" w:rsidR="00297A87" w:rsidRPr="004B7BCD" w:rsidRDefault="00297A87" w:rsidP="00940D12">
            <w:pPr>
              <w:spacing w:before="100" w:beforeAutospacing="1" w:after="100" w:afterAutospacing="1" w:line="36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FFFFFF"/>
                <w:sz w:val="24"/>
                <w:szCs w:val="22"/>
              </w:rPr>
            </w:pPr>
            <w:r w:rsidRPr="004B7BCD">
              <w:rPr>
                <w:rFonts w:ascii="Times New Roman" w:eastAsia="Times New Roman" w:hAnsi="Times New Roman" w:cs="Times New Roman"/>
                <w:b/>
                <w:bCs/>
                <w:color w:val="auto"/>
                <w:sz w:val="24"/>
                <w:szCs w:val="22"/>
              </w:rPr>
              <w:t>Respuesta del sistema</w:t>
            </w:r>
          </w:p>
        </w:tc>
      </w:tr>
      <w:tr w:rsidR="00297A87" w:rsidRPr="009B0680" w14:paraId="61807417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0B5FBD2A" w14:textId="77777777" w:rsidR="00297A87" w:rsidRPr="00D84885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de “Configuración”</w:t>
            </w:r>
          </w:p>
        </w:tc>
        <w:tc>
          <w:tcPr>
            <w:tcW w:w="5040" w:type="dxa"/>
            <w:hideMark/>
          </w:tcPr>
          <w:p w14:paraId="72E8A149" w14:textId="77777777" w:rsidR="00297A87" w:rsidRPr="009B0680" w:rsidRDefault="00297A87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297A87" w:rsidRPr="00D84885" w14:paraId="055AD41A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17F278E4" w14:textId="77777777" w:rsidR="00297A87" w:rsidRDefault="00297A87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4C1470D5" w14:textId="77777777" w:rsidR="00297A87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Obtiene datos de usuarios registrados</w:t>
            </w:r>
          </w:p>
          <w:p w14:paraId="47398973" w14:textId="77777777" w:rsidR="00297A87" w:rsidRPr="00D84885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Muestra datos de usuarios en una lista</w:t>
            </w:r>
          </w:p>
        </w:tc>
      </w:tr>
      <w:tr w:rsidR="00297A87" w:rsidRPr="00A24F30" w14:paraId="6509AF0B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8879C53" w14:textId="00B5C013" w:rsidR="00297A87" w:rsidRPr="004F0D99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  <w:r w:rsidRPr="004F0D99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la opción “</w:t>
            </w:r>
            <w:r w:rsidR="00D61908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 xml:space="preserve">Editar </w:t>
            </w:r>
            <w:r w:rsidRPr="004F0D99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usuario”</w:t>
            </w:r>
          </w:p>
        </w:tc>
        <w:tc>
          <w:tcPr>
            <w:tcW w:w="5040" w:type="dxa"/>
          </w:tcPr>
          <w:p w14:paraId="5584DC71" w14:textId="77777777" w:rsidR="00297A87" w:rsidRPr="00A24F30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297A87" w:rsidRPr="004F0D99" w14:paraId="2B5B743D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F8D2A96" w14:textId="77777777" w:rsidR="00297A87" w:rsidRPr="004F0D99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25A7A46B" w14:textId="0AC23FA8" w:rsidR="00297A87" w:rsidRPr="004F0D99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Muestra interfaz con formulario para </w:t>
            </w:r>
            <w:r w:rsidR="00D61908"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 xml:space="preserve">editar </w:t>
            </w: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usuario</w:t>
            </w:r>
          </w:p>
        </w:tc>
      </w:tr>
      <w:tr w:rsidR="00297A87" w:rsidRPr="00B168BD" w14:paraId="39C7B01C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6E871A0E" w14:textId="49B30F13" w:rsidR="00297A87" w:rsidRPr="00582208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Re</w:t>
            </w:r>
            <w:r w:rsidR="00D61908"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 xml:space="preserve">aliza cambios en </w:t>
            </w: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formulario con datos del usuario</w:t>
            </w:r>
          </w:p>
          <w:p w14:paraId="4FFF7961" w14:textId="77777777" w:rsidR="00297A87" w:rsidRPr="00582208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  <w:t>Selecciona “guardar”</w:t>
            </w:r>
          </w:p>
        </w:tc>
        <w:tc>
          <w:tcPr>
            <w:tcW w:w="5040" w:type="dxa"/>
          </w:tcPr>
          <w:p w14:paraId="16E06677" w14:textId="77777777" w:rsidR="00297A87" w:rsidRPr="00B168BD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</w:p>
        </w:tc>
      </w:tr>
      <w:tr w:rsidR="00297A87" w:rsidRPr="00B168BD" w14:paraId="0A065D8F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CBBE396" w14:textId="77777777" w:rsidR="00297A87" w:rsidRDefault="00297A87" w:rsidP="00940D12">
            <w:pPr>
              <w:pStyle w:val="ListParagraph"/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s-MX"/>
              </w:rPr>
            </w:pPr>
          </w:p>
        </w:tc>
        <w:tc>
          <w:tcPr>
            <w:tcW w:w="5040" w:type="dxa"/>
          </w:tcPr>
          <w:p w14:paraId="0F16BAED" w14:textId="77777777" w:rsidR="00297A87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Guarda datos de usuario en almacén</w:t>
            </w:r>
          </w:p>
          <w:p w14:paraId="760DC9DF" w14:textId="77777777" w:rsidR="00297A87" w:rsidRPr="00B168BD" w:rsidRDefault="00297A87" w:rsidP="00297A87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  <w:lang w:val="es-MX"/>
              </w:rPr>
              <w:t>Ejecuta caso de uso CU3: Registrar acceso</w:t>
            </w:r>
          </w:p>
        </w:tc>
      </w:tr>
      <w:tr w:rsidR="00297A87" w:rsidRPr="009E2D23" w14:paraId="48A035F7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31400001" w14:textId="77777777" w:rsidR="00297A87" w:rsidRPr="004B4535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Incluye</w:t>
            </w:r>
          </w:p>
        </w:tc>
        <w:tc>
          <w:tcPr>
            <w:tcW w:w="5040" w:type="dxa"/>
          </w:tcPr>
          <w:p w14:paraId="7F4D0405" w14:textId="77777777" w:rsidR="00297A87" w:rsidRPr="009E2D23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 xml:space="preserve">CU3: </w:t>
            </w:r>
            <w:r w:rsidRPr="00124650">
              <w:rPr>
                <w:rFonts w:ascii="Times New Roman" w:eastAsia="Times New Roman" w:hAnsi="Times New Roman" w:cs="Times New Roman"/>
                <w:color w:val="auto"/>
                <w:szCs w:val="22"/>
              </w:rPr>
              <w:t>Registrar acceso</w:t>
            </w:r>
          </w:p>
        </w:tc>
      </w:tr>
      <w:tr w:rsidR="00297A87" w:rsidRPr="009B0680" w14:paraId="4A17B6DC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45433233" w14:textId="77777777" w:rsidR="00297A87" w:rsidRPr="004B4535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Extiende</w:t>
            </w:r>
          </w:p>
        </w:tc>
        <w:tc>
          <w:tcPr>
            <w:tcW w:w="5040" w:type="dxa"/>
          </w:tcPr>
          <w:p w14:paraId="3DE9B6D4" w14:textId="77777777" w:rsidR="00297A87" w:rsidRPr="009B0680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297A87" w:rsidRPr="00B42871" w14:paraId="38D6F3A8" w14:textId="77777777" w:rsidTr="00940D12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</w:tcPr>
          <w:p w14:paraId="0ACEF994" w14:textId="77777777" w:rsidR="00297A87" w:rsidRPr="004B4535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</w:pPr>
            <w:r w:rsidRPr="004B4535">
              <w:rPr>
                <w:rFonts w:ascii="Times New Roman" w:eastAsia="Times New Roman" w:hAnsi="Times New Roman" w:cs="Times New Roman"/>
                <w:b w:val="0"/>
                <w:szCs w:val="22"/>
                <w:lang w:val="es-MX"/>
              </w:rPr>
              <w:t>Hereda de</w:t>
            </w:r>
          </w:p>
        </w:tc>
        <w:tc>
          <w:tcPr>
            <w:tcW w:w="5040" w:type="dxa"/>
          </w:tcPr>
          <w:p w14:paraId="41496C92" w14:textId="77777777" w:rsidR="00297A87" w:rsidRPr="00B42871" w:rsidRDefault="00297A87" w:rsidP="00940D12">
            <w:pPr>
              <w:spacing w:before="100" w:beforeAutospacing="1" w:after="100" w:afterAutospacing="1" w:line="360" w:lineRule="auto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Cs w:val="22"/>
              </w:rPr>
              <w:t>-</w:t>
            </w:r>
          </w:p>
        </w:tc>
      </w:tr>
      <w:tr w:rsidR="00297A87" w:rsidRPr="006F2AA7" w14:paraId="5CE15D46" w14:textId="77777777" w:rsidTr="00940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294E4CF9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t>Postcondiciones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3BEBB73C" w14:textId="730EE165" w:rsidR="00297A87" w:rsidRPr="006F2AA7" w:rsidRDefault="00227CF2" w:rsidP="00940D12">
            <w:pPr>
              <w:spacing w:before="100" w:beforeAutospacing="1" w:after="100" w:afterAutospacing="1" w:line="360" w:lineRule="auto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Datos de usuario actualizados </w:t>
            </w:r>
            <w:r w:rsidR="00297A87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en almacén</w:t>
            </w:r>
          </w:p>
        </w:tc>
      </w:tr>
      <w:tr w:rsidR="00297A87" w:rsidRPr="006F2AA7" w14:paraId="43D0AD94" w14:textId="77777777" w:rsidTr="00940D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40" w:type="dxa"/>
            <w:hideMark/>
          </w:tcPr>
          <w:p w14:paraId="4CC43686" w14:textId="77777777" w:rsidR="00297A87" w:rsidRPr="006F2AA7" w:rsidRDefault="00297A87" w:rsidP="00940D12">
            <w:pPr>
              <w:spacing w:before="100" w:beforeAutospacing="1" w:after="100" w:afterAutospacing="1" w:line="360" w:lineRule="auto"/>
              <w:textAlignment w:val="baseline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</w:rPr>
              <w:lastRenderedPageBreak/>
              <w:t>Excepción </w:t>
            </w:r>
            <w:r w:rsidRPr="006F2AA7">
              <w:rPr>
                <w:rFonts w:ascii="Times New Roman" w:eastAsia="Times New Roman" w:hAnsi="Times New Roman" w:cs="Times New Roman"/>
                <w:color w:val="FFFFFF"/>
                <w:szCs w:val="22"/>
                <w:lang w:val="es-MX"/>
              </w:rPr>
              <w:t> </w:t>
            </w:r>
          </w:p>
        </w:tc>
        <w:tc>
          <w:tcPr>
            <w:tcW w:w="5040" w:type="dxa"/>
            <w:hideMark/>
          </w:tcPr>
          <w:p w14:paraId="1E6C8255" w14:textId="3365E2EF" w:rsidR="00297A87" w:rsidRPr="006F2AA7" w:rsidRDefault="00297A87" w:rsidP="00940D12">
            <w:pPr>
              <w:spacing w:before="100" w:beforeAutospacing="1" w:after="100" w:afterAutospacing="1" w:line="360" w:lineRule="auto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En caso de perder la conexión a internet no se </w:t>
            </w:r>
            <w:r w:rsidR="00227CF2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>actualiza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s-MX"/>
              </w:rPr>
              <w:t xml:space="preserve"> el usuario y muestra mensaje de error</w:t>
            </w:r>
          </w:p>
        </w:tc>
      </w:tr>
    </w:tbl>
    <w:p w14:paraId="19783588" w14:textId="3E4B1C8E" w:rsidR="005742E8" w:rsidRDefault="004561DA" w:rsidP="005742E8">
      <w:pPr>
        <w:pStyle w:val="Caption"/>
        <w:jc w:val="center"/>
      </w:pPr>
      <w:r>
        <w:t xml:space="preserve">Tabla </w:t>
      </w:r>
      <w:r w:rsidR="005742E8">
        <w:rPr>
          <w:noProof/>
        </w:rPr>
        <w:t>11</w:t>
      </w:r>
      <w:r>
        <w:t>. Caso de uso editar usuario</w:t>
      </w:r>
    </w:p>
    <w:p w14:paraId="28B35084" w14:textId="0224A91B" w:rsidR="005742E8" w:rsidRDefault="005742E8" w:rsidP="006F2AA7"/>
    <w:p w14:paraId="15C1DD3D" w14:textId="77777777" w:rsidR="00736E25" w:rsidRDefault="00736E25" w:rsidP="006F2AA7"/>
    <w:p w14:paraId="62B0ADC3" w14:textId="26EAF40C" w:rsidR="00D90714" w:rsidRDefault="00D90714" w:rsidP="006F2AA7">
      <w:pPr>
        <w:rPr>
          <w:lang w:val="es-MX"/>
        </w:rPr>
      </w:pPr>
    </w:p>
    <w:p w14:paraId="35B82B8D" w14:textId="3A2595ED" w:rsidR="005B65FA" w:rsidRDefault="005B65FA" w:rsidP="006F2AA7">
      <w:pPr>
        <w:rPr>
          <w:lang w:val="es-MX"/>
        </w:rPr>
      </w:pPr>
    </w:p>
    <w:p w14:paraId="0534D09F" w14:textId="77777777" w:rsidR="00962687" w:rsidRPr="00962687" w:rsidRDefault="00962687" w:rsidP="006F2AA7">
      <w:pPr>
        <w:rPr>
          <w:lang w:val="es-MX"/>
        </w:rPr>
      </w:pPr>
    </w:p>
    <w:sectPr w:rsidR="00962687" w:rsidRPr="00962687" w:rsidSect="00826081">
      <w:footerReference w:type="default" r:id="rId52"/>
      <w:headerReference w:type="first" r:id="rId53"/>
      <w:footerReference w:type="first" r:id="rId54"/>
      <w:pgSz w:w="11906" w:h="16838" w:code="9"/>
      <w:pgMar w:top="1077" w:right="907" w:bottom="720" w:left="907" w:header="851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90400" w14:textId="77777777" w:rsidR="00A12756" w:rsidRDefault="00A12756">
      <w:pPr>
        <w:spacing w:after="0" w:line="240" w:lineRule="auto"/>
      </w:pPr>
      <w:r>
        <w:separator/>
      </w:r>
    </w:p>
  </w:endnote>
  <w:endnote w:type="continuationSeparator" w:id="0">
    <w:p w14:paraId="30F5A59B" w14:textId="77777777" w:rsidR="00A12756" w:rsidRDefault="00A1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A3DFB0" w14:textId="51CBB8CE" w:rsidR="0047393A" w:rsidRDefault="0047393A">
    <w:pPr>
      <w:pStyle w:val="Footer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D2B90" w14:textId="77777777" w:rsidR="0047393A" w:rsidRDefault="0047393A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sz w:val="24"/>
        <w:szCs w:val="24"/>
      </w:rPr>
    </w:pPr>
    <w:r>
      <w:rPr>
        <w:color w:val="6FA0C0" w:themeColor="text2" w:themeTint="99"/>
        <w:spacing w:val="60"/>
        <w:sz w:val="24"/>
        <w:szCs w:val="24"/>
      </w:rPr>
      <w:t>Página</w:t>
    </w:r>
    <w:r>
      <w:rPr>
        <w:color w:val="6FA0C0" w:themeColor="text2" w:themeTint="99"/>
        <w:sz w:val="24"/>
        <w:szCs w:val="24"/>
      </w:rPr>
      <w:t xml:space="preserve"> </w:t>
    </w:r>
    <w:r>
      <w:rPr>
        <w:color w:val="264356" w:themeColor="text2" w:themeShade="BF"/>
        <w:sz w:val="24"/>
        <w:szCs w:val="24"/>
      </w:rPr>
      <w:fldChar w:fldCharType="begin"/>
    </w:r>
    <w:r>
      <w:rPr>
        <w:color w:val="264356" w:themeColor="text2" w:themeShade="BF"/>
        <w:sz w:val="24"/>
        <w:szCs w:val="24"/>
      </w:rPr>
      <w:instrText>PAGE   \* MERGEFORMAT</w:instrText>
    </w:r>
    <w:r>
      <w:rPr>
        <w:color w:val="264356" w:themeColor="text2" w:themeShade="BF"/>
        <w:sz w:val="24"/>
        <w:szCs w:val="24"/>
      </w:rPr>
      <w:fldChar w:fldCharType="separate"/>
    </w:r>
    <w:r>
      <w:rPr>
        <w:color w:val="264356" w:themeColor="text2" w:themeShade="BF"/>
        <w:sz w:val="24"/>
        <w:szCs w:val="24"/>
      </w:rPr>
      <w:t>1</w:t>
    </w:r>
    <w:r>
      <w:rPr>
        <w:color w:val="264356" w:themeColor="text2" w:themeShade="BF"/>
        <w:sz w:val="24"/>
        <w:szCs w:val="24"/>
      </w:rPr>
      <w:fldChar w:fldCharType="end"/>
    </w:r>
    <w:r>
      <w:rPr>
        <w:color w:val="264356" w:themeColor="text2" w:themeShade="BF"/>
        <w:sz w:val="24"/>
        <w:szCs w:val="24"/>
      </w:rPr>
      <w:t xml:space="preserve"> | </w:t>
    </w:r>
    <w:r>
      <w:rPr>
        <w:color w:val="264356" w:themeColor="text2" w:themeShade="BF"/>
        <w:sz w:val="24"/>
        <w:szCs w:val="24"/>
      </w:rPr>
      <w:fldChar w:fldCharType="begin"/>
    </w:r>
    <w:r>
      <w:rPr>
        <w:color w:val="264356" w:themeColor="text2" w:themeShade="BF"/>
        <w:sz w:val="24"/>
        <w:szCs w:val="24"/>
      </w:rPr>
      <w:instrText>NUMPAGES  \* Arabic  \* MERGEFORMAT</w:instrText>
    </w:r>
    <w:r>
      <w:rPr>
        <w:color w:val="264356" w:themeColor="text2" w:themeShade="BF"/>
        <w:sz w:val="24"/>
        <w:szCs w:val="24"/>
      </w:rPr>
      <w:fldChar w:fldCharType="separate"/>
    </w:r>
    <w:r>
      <w:rPr>
        <w:color w:val="264356" w:themeColor="text2" w:themeShade="BF"/>
        <w:sz w:val="24"/>
        <w:szCs w:val="24"/>
      </w:rPr>
      <w:t>1</w:t>
    </w:r>
    <w:r>
      <w:rPr>
        <w:color w:val="264356" w:themeColor="text2" w:themeShade="BF"/>
        <w:sz w:val="24"/>
        <w:szCs w:val="24"/>
      </w:rPr>
      <w:fldChar w:fldCharType="end"/>
    </w:r>
  </w:p>
  <w:p w14:paraId="776BCCD9" w14:textId="79EC42D7" w:rsidR="0047393A" w:rsidRDefault="004739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385415" w14:textId="77777777" w:rsidR="00A12756" w:rsidRDefault="00A12756">
      <w:pPr>
        <w:spacing w:after="0" w:line="240" w:lineRule="auto"/>
      </w:pPr>
      <w:r>
        <w:separator/>
      </w:r>
    </w:p>
  </w:footnote>
  <w:footnote w:type="continuationSeparator" w:id="0">
    <w:p w14:paraId="22A4D42D" w14:textId="77777777" w:rsidR="00A12756" w:rsidRDefault="00A12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5D3A8" w14:textId="2C5ADE13" w:rsidR="0047393A" w:rsidRDefault="0047393A">
    <w:pPr>
      <w:pStyle w:val="Header"/>
    </w:pPr>
  </w:p>
  <w:p w14:paraId="5677D595" w14:textId="7766CB65" w:rsidR="0047393A" w:rsidRDefault="004739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1537078"/>
    <w:multiLevelType w:val="hybridMultilevel"/>
    <w:tmpl w:val="1BFCF8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C4E6A"/>
    <w:multiLevelType w:val="hybridMultilevel"/>
    <w:tmpl w:val="75BAD2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F00AD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D46B62"/>
    <w:multiLevelType w:val="hybridMultilevel"/>
    <w:tmpl w:val="76CA9D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C0785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F77F2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F233C"/>
    <w:multiLevelType w:val="hybridMultilevel"/>
    <w:tmpl w:val="E266252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114FC"/>
    <w:multiLevelType w:val="hybridMultilevel"/>
    <w:tmpl w:val="4016F6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16FA4"/>
    <w:multiLevelType w:val="hybridMultilevel"/>
    <w:tmpl w:val="26B43424"/>
    <w:lvl w:ilvl="0" w:tplc="AF20CA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03C99"/>
    <w:multiLevelType w:val="hybridMultilevel"/>
    <w:tmpl w:val="76CA9D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7B269E"/>
    <w:multiLevelType w:val="hybridMultilevel"/>
    <w:tmpl w:val="8A345A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2B6F04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A603F2"/>
    <w:multiLevelType w:val="hybridMultilevel"/>
    <w:tmpl w:val="4016F6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FB3915"/>
    <w:multiLevelType w:val="hybridMultilevel"/>
    <w:tmpl w:val="DC982EC6"/>
    <w:lvl w:ilvl="0" w:tplc="035E6E1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9A6A0A"/>
    <w:multiLevelType w:val="hybridMultilevel"/>
    <w:tmpl w:val="1BFCF8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1F1820"/>
    <w:multiLevelType w:val="hybridMultilevel"/>
    <w:tmpl w:val="F33CDF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7074D"/>
    <w:multiLevelType w:val="hybridMultilevel"/>
    <w:tmpl w:val="4272A5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F409D"/>
    <w:multiLevelType w:val="hybridMultilevel"/>
    <w:tmpl w:val="9B42C3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51218B"/>
    <w:multiLevelType w:val="hybridMultilevel"/>
    <w:tmpl w:val="171600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9F0928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F27C13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137E47"/>
    <w:multiLevelType w:val="hybridMultilevel"/>
    <w:tmpl w:val="76CA9D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97E0C"/>
    <w:multiLevelType w:val="hybridMultilevel"/>
    <w:tmpl w:val="055E48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5E55AD"/>
    <w:multiLevelType w:val="hybridMultilevel"/>
    <w:tmpl w:val="1248D7BA"/>
    <w:lvl w:ilvl="0" w:tplc="9C62C514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9224D6"/>
    <w:multiLevelType w:val="hybridMultilevel"/>
    <w:tmpl w:val="37B47F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4644C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D83202"/>
    <w:multiLevelType w:val="hybridMultilevel"/>
    <w:tmpl w:val="76CA9D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5E5B69"/>
    <w:multiLevelType w:val="hybridMultilevel"/>
    <w:tmpl w:val="270C72A0"/>
    <w:lvl w:ilvl="0" w:tplc="DF6CE0C2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14593"/>
    <w:multiLevelType w:val="hybridMultilevel"/>
    <w:tmpl w:val="145C930E"/>
    <w:lvl w:ilvl="0" w:tplc="2B7A5E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D529FF"/>
    <w:multiLevelType w:val="hybridMultilevel"/>
    <w:tmpl w:val="E222C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1601E5"/>
    <w:multiLevelType w:val="hybridMultilevel"/>
    <w:tmpl w:val="0518B1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23B39"/>
    <w:multiLevelType w:val="hybridMultilevel"/>
    <w:tmpl w:val="991AFE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234D3"/>
    <w:multiLevelType w:val="hybridMultilevel"/>
    <w:tmpl w:val="4016F6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DF2EDE"/>
    <w:multiLevelType w:val="hybridMultilevel"/>
    <w:tmpl w:val="8A345A6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271DA9"/>
    <w:multiLevelType w:val="hybridMultilevel"/>
    <w:tmpl w:val="2730CA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D20A75"/>
    <w:multiLevelType w:val="hybridMultilevel"/>
    <w:tmpl w:val="75BAD2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5"/>
  </w:num>
  <w:num w:numId="3">
    <w:abstractNumId w:val="19"/>
  </w:num>
  <w:num w:numId="4">
    <w:abstractNumId w:val="32"/>
  </w:num>
  <w:num w:numId="5">
    <w:abstractNumId w:val="7"/>
  </w:num>
  <w:num w:numId="6">
    <w:abstractNumId w:val="9"/>
  </w:num>
  <w:num w:numId="7">
    <w:abstractNumId w:val="11"/>
  </w:num>
  <w:num w:numId="8">
    <w:abstractNumId w:val="34"/>
  </w:num>
  <w:num w:numId="9">
    <w:abstractNumId w:val="31"/>
  </w:num>
  <w:num w:numId="10">
    <w:abstractNumId w:val="36"/>
  </w:num>
  <w:num w:numId="11">
    <w:abstractNumId w:val="8"/>
  </w:num>
  <w:num w:numId="12">
    <w:abstractNumId w:val="13"/>
  </w:num>
  <w:num w:numId="13">
    <w:abstractNumId w:val="33"/>
  </w:num>
  <w:num w:numId="14">
    <w:abstractNumId w:val="6"/>
  </w:num>
  <w:num w:numId="15">
    <w:abstractNumId w:val="30"/>
  </w:num>
  <w:num w:numId="16">
    <w:abstractNumId w:val="4"/>
  </w:num>
  <w:num w:numId="17">
    <w:abstractNumId w:val="27"/>
  </w:num>
  <w:num w:numId="18">
    <w:abstractNumId w:val="17"/>
  </w:num>
  <w:num w:numId="19">
    <w:abstractNumId w:val="22"/>
  </w:num>
  <w:num w:numId="20">
    <w:abstractNumId w:val="10"/>
  </w:num>
  <w:num w:numId="21">
    <w:abstractNumId w:val="16"/>
  </w:num>
  <w:num w:numId="22">
    <w:abstractNumId w:val="18"/>
  </w:num>
  <w:num w:numId="23">
    <w:abstractNumId w:val="23"/>
  </w:num>
  <w:num w:numId="24">
    <w:abstractNumId w:val="14"/>
  </w:num>
  <w:num w:numId="25">
    <w:abstractNumId w:val="25"/>
  </w:num>
  <w:num w:numId="26">
    <w:abstractNumId w:val="15"/>
  </w:num>
  <w:num w:numId="27">
    <w:abstractNumId w:val="1"/>
  </w:num>
  <w:num w:numId="28">
    <w:abstractNumId w:val="37"/>
  </w:num>
  <w:num w:numId="29">
    <w:abstractNumId w:val="24"/>
  </w:num>
  <w:num w:numId="30">
    <w:abstractNumId w:val="28"/>
  </w:num>
  <w:num w:numId="31">
    <w:abstractNumId w:val="20"/>
  </w:num>
  <w:num w:numId="32">
    <w:abstractNumId w:val="26"/>
  </w:num>
  <w:num w:numId="33">
    <w:abstractNumId w:val="3"/>
  </w:num>
  <w:num w:numId="34">
    <w:abstractNumId w:val="2"/>
  </w:num>
  <w:num w:numId="35">
    <w:abstractNumId w:val="12"/>
  </w:num>
  <w:num w:numId="36">
    <w:abstractNumId w:val="29"/>
  </w:num>
  <w:num w:numId="37">
    <w:abstractNumId w:val="5"/>
  </w:num>
  <w:num w:numId="38">
    <w:abstractNumId w:val="2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D0B"/>
    <w:rsid w:val="00001C16"/>
    <w:rsid w:val="00003E1F"/>
    <w:rsid w:val="00006379"/>
    <w:rsid w:val="0001034B"/>
    <w:rsid w:val="00013BBA"/>
    <w:rsid w:val="0001495E"/>
    <w:rsid w:val="00015119"/>
    <w:rsid w:val="00015E3B"/>
    <w:rsid w:val="00015F1A"/>
    <w:rsid w:val="000160F6"/>
    <w:rsid w:val="0001626D"/>
    <w:rsid w:val="000211EF"/>
    <w:rsid w:val="000255A8"/>
    <w:rsid w:val="000311E6"/>
    <w:rsid w:val="00033BF3"/>
    <w:rsid w:val="00034780"/>
    <w:rsid w:val="00034ADD"/>
    <w:rsid w:val="00034B32"/>
    <w:rsid w:val="00042E28"/>
    <w:rsid w:val="000471B0"/>
    <w:rsid w:val="000478CD"/>
    <w:rsid w:val="0005109A"/>
    <w:rsid w:val="00053BDC"/>
    <w:rsid w:val="00054CD7"/>
    <w:rsid w:val="00056808"/>
    <w:rsid w:val="00061131"/>
    <w:rsid w:val="00064B46"/>
    <w:rsid w:val="000655CA"/>
    <w:rsid w:val="000700AA"/>
    <w:rsid w:val="0007284C"/>
    <w:rsid w:val="00075FB5"/>
    <w:rsid w:val="00084D1A"/>
    <w:rsid w:val="0008792E"/>
    <w:rsid w:val="00091112"/>
    <w:rsid w:val="000930B5"/>
    <w:rsid w:val="000A1015"/>
    <w:rsid w:val="000A19D2"/>
    <w:rsid w:val="000A1B15"/>
    <w:rsid w:val="000A644F"/>
    <w:rsid w:val="000B1010"/>
    <w:rsid w:val="000B19FA"/>
    <w:rsid w:val="000B31DA"/>
    <w:rsid w:val="000B3A10"/>
    <w:rsid w:val="000C06CC"/>
    <w:rsid w:val="000C2B61"/>
    <w:rsid w:val="000C35CC"/>
    <w:rsid w:val="000C3C11"/>
    <w:rsid w:val="000C522F"/>
    <w:rsid w:val="000C5B9E"/>
    <w:rsid w:val="000C64AD"/>
    <w:rsid w:val="000D01DD"/>
    <w:rsid w:val="000D0C85"/>
    <w:rsid w:val="000D1351"/>
    <w:rsid w:val="000E0E0E"/>
    <w:rsid w:val="000E586D"/>
    <w:rsid w:val="000F50E7"/>
    <w:rsid w:val="000F57A2"/>
    <w:rsid w:val="000F6BDF"/>
    <w:rsid w:val="00105C83"/>
    <w:rsid w:val="00112A08"/>
    <w:rsid w:val="00114417"/>
    <w:rsid w:val="00114B21"/>
    <w:rsid w:val="00115DCE"/>
    <w:rsid w:val="001218B6"/>
    <w:rsid w:val="00124650"/>
    <w:rsid w:val="00126A98"/>
    <w:rsid w:val="001331B2"/>
    <w:rsid w:val="001346BC"/>
    <w:rsid w:val="00134AFC"/>
    <w:rsid w:val="00136FF9"/>
    <w:rsid w:val="001379E4"/>
    <w:rsid w:val="001500BF"/>
    <w:rsid w:val="001512BA"/>
    <w:rsid w:val="001539A1"/>
    <w:rsid w:val="0016005A"/>
    <w:rsid w:val="00161183"/>
    <w:rsid w:val="00161981"/>
    <w:rsid w:val="00161FCA"/>
    <w:rsid w:val="00166E90"/>
    <w:rsid w:val="0017518D"/>
    <w:rsid w:val="00177931"/>
    <w:rsid w:val="00181042"/>
    <w:rsid w:val="00190CA8"/>
    <w:rsid w:val="00192F9F"/>
    <w:rsid w:val="00193217"/>
    <w:rsid w:val="001956F1"/>
    <w:rsid w:val="0019630D"/>
    <w:rsid w:val="001970A5"/>
    <w:rsid w:val="00197FCA"/>
    <w:rsid w:val="001A484A"/>
    <w:rsid w:val="001B3995"/>
    <w:rsid w:val="001C5B22"/>
    <w:rsid w:val="001D1CA0"/>
    <w:rsid w:val="001D3B97"/>
    <w:rsid w:val="001E3FEB"/>
    <w:rsid w:val="001E40FC"/>
    <w:rsid w:val="001E46F4"/>
    <w:rsid w:val="001E6C42"/>
    <w:rsid w:val="001F1AA0"/>
    <w:rsid w:val="001F2BEE"/>
    <w:rsid w:val="001F32E7"/>
    <w:rsid w:val="001F3CDF"/>
    <w:rsid w:val="001F3E67"/>
    <w:rsid w:val="001F5F19"/>
    <w:rsid w:val="001F663F"/>
    <w:rsid w:val="00201138"/>
    <w:rsid w:val="002016D4"/>
    <w:rsid w:val="00205D6F"/>
    <w:rsid w:val="00210CDE"/>
    <w:rsid w:val="002125B0"/>
    <w:rsid w:val="00215CE8"/>
    <w:rsid w:val="002264CD"/>
    <w:rsid w:val="00226A9B"/>
    <w:rsid w:val="00226FCE"/>
    <w:rsid w:val="00227CF2"/>
    <w:rsid w:val="00230188"/>
    <w:rsid w:val="00235451"/>
    <w:rsid w:val="0023700A"/>
    <w:rsid w:val="00243BF6"/>
    <w:rsid w:val="002452A8"/>
    <w:rsid w:val="00254ECF"/>
    <w:rsid w:val="00265621"/>
    <w:rsid w:val="002709B2"/>
    <w:rsid w:val="002718B5"/>
    <w:rsid w:val="00273A99"/>
    <w:rsid w:val="00273D8A"/>
    <w:rsid w:val="00274DE8"/>
    <w:rsid w:val="002760BB"/>
    <w:rsid w:val="00281155"/>
    <w:rsid w:val="002863ED"/>
    <w:rsid w:val="00295196"/>
    <w:rsid w:val="00296FA3"/>
    <w:rsid w:val="00297A87"/>
    <w:rsid w:val="002A06F2"/>
    <w:rsid w:val="002A1231"/>
    <w:rsid w:val="002B32DA"/>
    <w:rsid w:val="002B3410"/>
    <w:rsid w:val="002B737D"/>
    <w:rsid w:val="002B7E75"/>
    <w:rsid w:val="002C67B0"/>
    <w:rsid w:val="002D0ABC"/>
    <w:rsid w:val="002D534E"/>
    <w:rsid w:val="002E6287"/>
    <w:rsid w:val="002E6B2B"/>
    <w:rsid w:val="002F138B"/>
    <w:rsid w:val="002F237C"/>
    <w:rsid w:val="00300713"/>
    <w:rsid w:val="00302A46"/>
    <w:rsid w:val="00302C14"/>
    <w:rsid w:val="003047E0"/>
    <w:rsid w:val="00305123"/>
    <w:rsid w:val="0030537A"/>
    <w:rsid w:val="0030715F"/>
    <w:rsid w:val="00307177"/>
    <w:rsid w:val="00307A31"/>
    <w:rsid w:val="003161B8"/>
    <w:rsid w:val="00317147"/>
    <w:rsid w:val="00323673"/>
    <w:rsid w:val="0032508C"/>
    <w:rsid w:val="00326092"/>
    <w:rsid w:val="003318D3"/>
    <w:rsid w:val="003359EA"/>
    <w:rsid w:val="003366BD"/>
    <w:rsid w:val="00336DC9"/>
    <w:rsid w:val="00340C8E"/>
    <w:rsid w:val="0034479A"/>
    <w:rsid w:val="003505AE"/>
    <w:rsid w:val="00353757"/>
    <w:rsid w:val="003540DB"/>
    <w:rsid w:val="00360858"/>
    <w:rsid w:val="00360BDB"/>
    <w:rsid w:val="003616E5"/>
    <w:rsid w:val="00361AE0"/>
    <w:rsid w:val="00362C7E"/>
    <w:rsid w:val="003646C1"/>
    <w:rsid w:val="003651A4"/>
    <w:rsid w:val="0036524D"/>
    <w:rsid w:val="00367C96"/>
    <w:rsid w:val="00376154"/>
    <w:rsid w:val="003776D4"/>
    <w:rsid w:val="003848E2"/>
    <w:rsid w:val="00384B79"/>
    <w:rsid w:val="00390B85"/>
    <w:rsid w:val="003927E9"/>
    <w:rsid w:val="00392E83"/>
    <w:rsid w:val="0039342F"/>
    <w:rsid w:val="0039498A"/>
    <w:rsid w:val="003975AE"/>
    <w:rsid w:val="00397F5B"/>
    <w:rsid w:val="003A0CB9"/>
    <w:rsid w:val="003A5316"/>
    <w:rsid w:val="003A5566"/>
    <w:rsid w:val="003B1421"/>
    <w:rsid w:val="003B7B07"/>
    <w:rsid w:val="003C4947"/>
    <w:rsid w:val="003C520B"/>
    <w:rsid w:val="003D27B1"/>
    <w:rsid w:val="003D2F25"/>
    <w:rsid w:val="0040025D"/>
    <w:rsid w:val="00400A51"/>
    <w:rsid w:val="00401D65"/>
    <w:rsid w:val="00402A39"/>
    <w:rsid w:val="0040450B"/>
    <w:rsid w:val="00406137"/>
    <w:rsid w:val="00424E0E"/>
    <w:rsid w:val="004253F0"/>
    <w:rsid w:val="00426666"/>
    <w:rsid w:val="00430992"/>
    <w:rsid w:val="00431676"/>
    <w:rsid w:val="00434894"/>
    <w:rsid w:val="00435522"/>
    <w:rsid w:val="0043560A"/>
    <w:rsid w:val="00440336"/>
    <w:rsid w:val="00445A7E"/>
    <w:rsid w:val="0045055B"/>
    <w:rsid w:val="004509B3"/>
    <w:rsid w:val="0045130A"/>
    <w:rsid w:val="004544FE"/>
    <w:rsid w:val="00454DCE"/>
    <w:rsid w:val="00455FDF"/>
    <w:rsid w:val="004561DA"/>
    <w:rsid w:val="0046049A"/>
    <w:rsid w:val="00465D52"/>
    <w:rsid w:val="00472360"/>
    <w:rsid w:val="00472670"/>
    <w:rsid w:val="00472AFD"/>
    <w:rsid w:val="0047393A"/>
    <w:rsid w:val="0047592E"/>
    <w:rsid w:val="00477650"/>
    <w:rsid w:val="00482B28"/>
    <w:rsid w:val="00484A85"/>
    <w:rsid w:val="00487511"/>
    <w:rsid w:val="00490E7E"/>
    <w:rsid w:val="00492894"/>
    <w:rsid w:val="00494AF4"/>
    <w:rsid w:val="00495FAC"/>
    <w:rsid w:val="004A0594"/>
    <w:rsid w:val="004A0F12"/>
    <w:rsid w:val="004A1D6D"/>
    <w:rsid w:val="004A79B4"/>
    <w:rsid w:val="004B13B1"/>
    <w:rsid w:val="004B3E92"/>
    <w:rsid w:val="004B4535"/>
    <w:rsid w:val="004B53E3"/>
    <w:rsid w:val="004B7BCD"/>
    <w:rsid w:val="004C0231"/>
    <w:rsid w:val="004C1C9A"/>
    <w:rsid w:val="004C342E"/>
    <w:rsid w:val="004C3CF7"/>
    <w:rsid w:val="004C3DC8"/>
    <w:rsid w:val="004C5C38"/>
    <w:rsid w:val="004C7345"/>
    <w:rsid w:val="004D6522"/>
    <w:rsid w:val="004E3525"/>
    <w:rsid w:val="004E52C2"/>
    <w:rsid w:val="004F0706"/>
    <w:rsid w:val="004F0C90"/>
    <w:rsid w:val="004F0D99"/>
    <w:rsid w:val="004F3397"/>
    <w:rsid w:val="004F4029"/>
    <w:rsid w:val="004F4D5A"/>
    <w:rsid w:val="004F661E"/>
    <w:rsid w:val="004F7E14"/>
    <w:rsid w:val="0050178E"/>
    <w:rsid w:val="005018DD"/>
    <w:rsid w:val="005024C6"/>
    <w:rsid w:val="00503E51"/>
    <w:rsid w:val="005063C0"/>
    <w:rsid w:val="0050789F"/>
    <w:rsid w:val="00507CB9"/>
    <w:rsid w:val="0051664D"/>
    <w:rsid w:val="00517404"/>
    <w:rsid w:val="00520083"/>
    <w:rsid w:val="005200E6"/>
    <w:rsid w:val="0052299A"/>
    <w:rsid w:val="00524B92"/>
    <w:rsid w:val="00524BCC"/>
    <w:rsid w:val="0052560C"/>
    <w:rsid w:val="005300D0"/>
    <w:rsid w:val="00532B24"/>
    <w:rsid w:val="00533DD9"/>
    <w:rsid w:val="00534A23"/>
    <w:rsid w:val="00541CBA"/>
    <w:rsid w:val="00547402"/>
    <w:rsid w:val="00552A3C"/>
    <w:rsid w:val="00554C76"/>
    <w:rsid w:val="00560F76"/>
    <w:rsid w:val="005647AE"/>
    <w:rsid w:val="005731C9"/>
    <w:rsid w:val="00573CC8"/>
    <w:rsid w:val="005742E8"/>
    <w:rsid w:val="00576156"/>
    <w:rsid w:val="00582208"/>
    <w:rsid w:val="005830B8"/>
    <w:rsid w:val="0058317D"/>
    <w:rsid w:val="005975C0"/>
    <w:rsid w:val="00597A7F"/>
    <w:rsid w:val="00597BFB"/>
    <w:rsid w:val="005A2C10"/>
    <w:rsid w:val="005A6797"/>
    <w:rsid w:val="005B4B0E"/>
    <w:rsid w:val="005B5FF0"/>
    <w:rsid w:val="005B6546"/>
    <w:rsid w:val="005B65FA"/>
    <w:rsid w:val="005B66C7"/>
    <w:rsid w:val="005C57AF"/>
    <w:rsid w:val="005C683C"/>
    <w:rsid w:val="005D05B2"/>
    <w:rsid w:val="005D26B6"/>
    <w:rsid w:val="005D49DC"/>
    <w:rsid w:val="005E0FA8"/>
    <w:rsid w:val="005E40D7"/>
    <w:rsid w:val="005E7C13"/>
    <w:rsid w:val="005F0776"/>
    <w:rsid w:val="005F08B0"/>
    <w:rsid w:val="005F2BAB"/>
    <w:rsid w:val="005F49A7"/>
    <w:rsid w:val="005F5BB6"/>
    <w:rsid w:val="00600C39"/>
    <w:rsid w:val="00603D39"/>
    <w:rsid w:val="00604E61"/>
    <w:rsid w:val="00610101"/>
    <w:rsid w:val="00610FE1"/>
    <w:rsid w:val="0061152E"/>
    <w:rsid w:val="00614190"/>
    <w:rsid w:val="00615875"/>
    <w:rsid w:val="00615992"/>
    <w:rsid w:val="00615B47"/>
    <w:rsid w:val="0062316E"/>
    <w:rsid w:val="00625C9F"/>
    <w:rsid w:val="00640D76"/>
    <w:rsid w:val="00641C3D"/>
    <w:rsid w:val="0064461D"/>
    <w:rsid w:val="00652CD6"/>
    <w:rsid w:val="00654924"/>
    <w:rsid w:val="0065544D"/>
    <w:rsid w:val="0065629A"/>
    <w:rsid w:val="006600EA"/>
    <w:rsid w:val="0066165A"/>
    <w:rsid w:val="0066399F"/>
    <w:rsid w:val="00665CCF"/>
    <w:rsid w:val="006823E2"/>
    <w:rsid w:val="00685AC0"/>
    <w:rsid w:val="00685B58"/>
    <w:rsid w:val="0068685D"/>
    <w:rsid w:val="00686CF5"/>
    <w:rsid w:val="00690F2A"/>
    <w:rsid w:val="00691557"/>
    <w:rsid w:val="00691767"/>
    <w:rsid w:val="00696395"/>
    <w:rsid w:val="006A4D74"/>
    <w:rsid w:val="006A5543"/>
    <w:rsid w:val="006A5CD3"/>
    <w:rsid w:val="006A62C5"/>
    <w:rsid w:val="006B28FD"/>
    <w:rsid w:val="006B6009"/>
    <w:rsid w:val="006C16F7"/>
    <w:rsid w:val="006C24DA"/>
    <w:rsid w:val="006C7AC1"/>
    <w:rsid w:val="006D150E"/>
    <w:rsid w:val="006D50FA"/>
    <w:rsid w:val="006D6402"/>
    <w:rsid w:val="006D6825"/>
    <w:rsid w:val="006D692A"/>
    <w:rsid w:val="006D70FA"/>
    <w:rsid w:val="006D7713"/>
    <w:rsid w:val="006E059D"/>
    <w:rsid w:val="006E3CF2"/>
    <w:rsid w:val="006E6D75"/>
    <w:rsid w:val="006F2AA7"/>
    <w:rsid w:val="006F4D0B"/>
    <w:rsid w:val="006F7C0F"/>
    <w:rsid w:val="00701497"/>
    <w:rsid w:val="007038AD"/>
    <w:rsid w:val="00704F98"/>
    <w:rsid w:val="007058E2"/>
    <w:rsid w:val="00706B6C"/>
    <w:rsid w:val="00706EEB"/>
    <w:rsid w:val="007126D0"/>
    <w:rsid w:val="00713F8B"/>
    <w:rsid w:val="00722EFF"/>
    <w:rsid w:val="00724B5D"/>
    <w:rsid w:val="007252F6"/>
    <w:rsid w:val="007335CC"/>
    <w:rsid w:val="00733F9D"/>
    <w:rsid w:val="0073421F"/>
    <w:rsid w:val="00736BB4"/>
    <w:rsid w:val="00736E25"/>
    <w:rsid w:val="0074311C"/>
    <w:rsid w:val="007431E2"/>
    <w:rsid w:val="00743780"/>
    <w:rsid w:val="00743F29"/>
    <w:rsid w:val="007445C1"/>
    <w:rsid w:val="007520BE"/>
    <w:rsid w:val="00756651"/>
    <w:rsid w:val="00760547"/>
    <w:rsid w:val="00763BEE"/>
    <w:rsid w:val="00765097"/>
    <w:rsid w:val="00773612"/>
    <w:rsid w:val="00777031"/>
    <w:rsid w:val="00786290"/>
    <w:rsid w:val="00786AAC"/>
    <w:rsid w:val="007874B1"/>
    <w:rsid w:val="00791B45"/>
    <w:rsid w:val="00792F84"/>
    <w:rsid w:val="0079620D"/>
    <w:rsid w:val="007A4F53"/>
    <w:rsid w:val="007B001A"/>
    <w:rsid w:val="007B3395"/>
    <w:rsid w:val="007B4B11"/>
    <w:rsid w:val="007B5D0D"/>
    <w:rsid w:val="007B5D48"/>
    <w:rsid w:val="007B747A"/>
    <w:rsid w:val="007C1301"/>
    <w:rsid w:val="007C1507"/>
    <w:rsid w:val="007D11B2"/>
    <w:rsid w:val="007D2425"/>
    <w:rsid w:val="007D2C47"/>
    <w:rsid w:val="007E02C1"/>
    <w:rsid w:val="007E41D5"/>
    <w:rsid w:val="007E48A1"/>
    <w:rsid w:val="007E4B15"/>
    <w:rsid w:val="007E4EAC"/>
    <w:rsid w:val="007F0F84"/>
    <w:rsid w:val="007F241D"/>
    <w:rsid w:val="007F6AF4"/>
    <w:rsid w:val="007F7D29"/>
    <w:rsid w:val="00801FCA"/>
    <w:rsid w:val="00803C41"/>
    <w:rsid w:val="008059FB"/>
    <w:rsid w:val="00813C51"/>
    <w:rsid w:val="00826081"/>
    <w:rsid w:val="008262BE"/>
    <w:rsid w:val="008357C3"/>
    <w:rsid w:val="0083675C"/>
    <w:rsid w:val="0083733B"/>
    <w:rsid w:val="00840325"/>
    <w:rsid w:val="008408E7"/>
    <w:rsid w:val="00844000"/>
    <w:rsid w:val="00845821"/>
    <w:rsid w:val="00846B18"/>
    <w:rsid w:val="008479E1"/>
    <w:rsid w:val="00851A81"/>
    <w:rsid w:val="0086283F"/>
    <w:rsid w:val="0086360E"/>
    <w:rsid w:val="00863924"/>
    <w:rsid w:val="00866197"/>
    <w:rsid w:val="0087195A"/>
    <w:rsid w:val="00874996"/>
    <w:rsid w:val="0087531F"/>
    <w:rsid w:val="00876823"/>
    <w:rsid w:val="00876883"/>
    <w:rsid w:val="00876B40"/>
    <w:rsid w:val="00881C30"/>
    <w:rsid w:val="0088383A"/>
    <w:rsid w:val="00893F4F"/>
    <w:rsid w:val="008962D9"/>
    <w:rsid w:val="008A6127"/>
    <w:rsid w:val="008B0F95"/>
    <w:rsid w:val="008C223D"/>
    <w:rsid w:val="008C29DE"/>
    <w:rsid w:val="008C5BE3"/>
    <w:rsid w:val="008D0B86"/>
    <w:rsid w:val="008D1D49"/>
    <w:rsid w:val="008D3A6A"/>
    <w:rsid w:val="008E2CB6"/>
    <w:rsid w:val="008E30C6"/>
    <w:rsid w:val="008E346C"/>
    <w:rsid w:val="008E374B"/>
    <w:rsid w:val="008F0CB3"/>
    <w:rsid w:val="008F0E39"/>
    <w:rsid w:val="008F11FA"/>
    <w:rsid w:val="008F2810"/>
    <w:rsid w:val="008F38FD"/>
    <w:rsid w:val="008F4700"/>
    <w:rsid w:val="00906682"/>
    <w:rsid w:val="00914C5F"/>
    <w:rsid w:val="00914DFA"/>
    <w:rsid w:val="00925B16"/>
    <w:rsid w:val="00925D5C"/>
    <w:rsid w:val="009276B5"/>
    <w:rsid w:val="0092794C"/>
    <w:rsid w:val="00932FA7"/>
    <w:rsid w:val="00933722"/>
    <w:rsid w:val="00935B89"/>
    <w:rsid w:val="009407E0"/>
    <w:rsid w:val="00940D12"/>
    <w:rsid w:val="009436F4"/>
    <w:rsid w:val="009442CB"/>
    <w:rsid w:val="00946DA9"/>
    <w:rsid w:val="0095353A"/>
    <w:rsid w:val="00955B47"/>
    <w:rsid w:val="009564E2"/>
    <w:rsid w:val="0095734D"/>
    <w:rsid w:val="00962687"/>
    <w:rsid w:val="0096538C"/>
    <w:rsid w:val="009667F1"/>
    <w:rsid w:val="0096751C"/>
    <w:rsid w:val="00973019"/>
    <w:rsid w:val="00987A5F"/>
    <w:rsid w:val="00993278"/>
    <w:rsid w:val="009A7327"/>
    <w:rsid w:val="009B0680"/>
    <w:rsid w:val="009B09BB"/>
    <w:rsid w:val="009B1699"/>
    <w:rsid w:val="009B1FA6"/>
    <w:rsid w:val="009B5ED4"/>
    <w:rsid w:val="009B78B9"/>
    <w:rsid w:val="009C23EE"/>
    <w:rsid w:val="009C4CFE"/>
    <w:rsid w:val="009D06B9"/>
    <w:rsid w:val="009E139F"/>
    <w:rsid w:val="009E2D23"/>
    <w:rsid w:val="009E7FD0"/>
    <w:rsid w:val="009F0C9B"/>
    <w:rsid w:val="009F27C5"/>
    <w:rsid w:val="009F5E37"/>
    <w:rsid w:val="009F710C"/>
    <w:rsid w:val="00A01C14"/>
    <w:rsid w:val="00A07709"/>
    <w:rsid w:val="00A12756"/>
    <w:rsid w:val="00A1437A"/>
    <w:rsid w:val="00A14738"/>
    <w:rsid w:val="00A16270"/>
    <w:rsid w:val="00A22B79"/>
    <w:rsid w:val="00A24B9A"/>
    <w:rsid w:val="00A24F30"/>
    <w:rsid w:val="00A2767E"/>
    <w:rsid w:val="00A311D9"/>
    <w:rsid w:val="00A32C3F"/>
    <w:rsid w:val="00A448C1"/>
    <w:rsid w:val="00A47842"/>
    <w:rsid w:val="00A525C6"/>
    <w:rsid w:val="00A52D9E"/>
    <w:rsid w:val="00A545E1"/>
    <w:rsid w:val="00A56358"/>
    <w:rsid w:val="00A60AA5"/>
    <w:rsid w:val="00A60F63"/>
    <w:rsid w:val="00A61F4D"/>
    <w:rsid w:val="00A63ECB"/>
    <w:rsid w:val="00A651B0"/>
    <w:rsid w:val="00A76AB8"/>
    <w:rsid w:val="00A83A5A"/>
    <w:rsid w:val="00A83CD1"/>
    <w:rsid w:val="00A84167"/>
    <w:rsid w:val="00A87C05"/>
    <w:rsid w:val="00A9264E"/>
    <w:rsid w:val="00A954B3"/>
    <w:rsid w:val="00A95B99"/>
    <w:rsid w:val="00A9647B"/>
    <w:rsid w:val="00AA1BED"/>
    <w:rsid w:val="00AA25CE"/>
    <w:rsid w:val="00AA5C13"/>
    <w:rsid w:val="00AA7AA0"/>
    <w:rsid w:val="00AB3333"/>
    <w:rsid w:val="00AB690E"/>
    <w:rsid w:val="00AC2835"/>
    <w:rsid w:val="00AC4C7F"/>
    <w:rsid w:val="00AC56B6"/>
    <w:rsid w:val="00AD0EE7"/>
    <w:rsid w:val="00AD5FD0"/>
    <w:rsid w:val="00AE654E"/>
    <w:rsid w:val="00AE735A"/>
    <w:rsid w:val="00AE7907"/>
    <w:rsid w:val="00AF0F70"/>
    <w:rsid w:val="00AF2FBF"/>
    <w:rsid w:val="00AF6B16"/>
    <w:rsid w:val="00AF6FD4"/>
    <w:rsid w:val="00AF7B36"/>
    <w:rsid w:val="00B00C0E"/>
    <w:rsid w:val="00B02EEC"/>
    <w:rsid w:val="00B0545F"/>
    <w:rsid w:val="00B05F20"/>
    <w:rsid w:val="00B10965"/>
    <w:rsid w:val="00B10BC2"/>
    <w:rsid w:val="00B14852"/>
    <w:rsid w:val="00B168BD"/>
    <w:rsid w:val="00B2198A"/>
    <w:rsid w:val="00B23D8F"/>
    <w:rsid w:val="00B2555D"/>
    <w:rsid w:val="00B27702"/>
    <w:rsid w:val="00B33FCE"/>
    <w:rsid w:val="00B34C27"/>
    <w:rsid w:val="00B34E11"/>
    <w:rsid w:val="00B37AD3"/>
    <w:rsid w:val="00B40E8F"/>
    <w:rsid w:val="00B42871"/>
    <w:rsid w:val="00B4293E"/>
    <w:rsid w:val="00B54D56"/>
    <w:rsid w:val="00B55EA3"/>
    <w:rsid w:val="00B61648"/>
    <w:rsid w:val="00B63252"/>
    <w:rsid w:val="00B634E1"/>
    <w:rsid w:val="00B6481C"/>
    <w:rsid w:val="00B659F9"/>
    <w:rsid w:val="00B7039E"/>
    <w:rsid w:val="00B71ECF"/>
    <w:rsid w:val="00B83911"/>
    <w:rsid w:val="00B84377"/>
    <w:rsid w:val="00B86525"/>
    <w:rsid w:val="00B90CAE"/>
    <w:rsid w:val="00B92A93"/>
    <w:rsid w:val="00B93A22"/>
    <w:rsid w:val="00B95EDF"/>
    <w:rsid w:val="00BB346C"/>
    <w:rsid w:val="00BB3DF8"/>
    <w:rsid w:val="00BC0367"/>
    <w:rsid w:val="00BC5525"/>
    <w:rsid w:val="00BC6C95"/>
    <w:rsid w:val="00BD2B20"/>
    <w:rsid w:val="00BD331F"/>
    <w:rsid w:val="00BD425B"/>
    <w:rsid w:val="00BD541C"/>
    <w:rsid w:val="00BE382E"/>
    <w:rsid w:val="00BE75B1"/>
    <w:rsid w:val="00BE767B"/>
    <w:rsid w:val="00BE78C7"/>
    <w:rsid w:val="00BF014A"/>
    <w:rsid w:val="00BF3E63"/>
    <w:rsid w:val="00C0092D"/>
    <w:rsid w:val="00C009EB"/>
    <w:rsid w:val="00C00A01"/>
    <w:rsid w:val="00C00DBA"/>
    <w:rsid w:val="00C01A63"/>
    <w:rsid w:val="00C05E19"/>
    <w:rsid w:val="00C10032"/>
    <w:rsid w:val="00C12D99"/>
    <w:rsid w:val="00C167BE"/>
    <w:rsid w:val="00C203AF"/>
    <w:rsid w:val="00C2302A"/>
    <w:rsid w:val="00C30872"/>
    <w:rsid w:val="00C31B6F"/>
    <w:rsid w:val="00C36E43"/>
    <w:rsid w:val="00C40059"/>
    <w:rsid w:val="00C42D48"/>
    <w:rsid w:val="00C45629"/>
    <w:rsid w:val="00C46C0E"/>
    <w:rsid w:val="00C474AA"/>
    <w:rsid w:val="00C47E96"/>
    <w:rsid w:val="00C500B9"/>
    <w:rsid w:val="00C5180C"/>
    <w:rsid w:val="00C528C9"/>
    <w:rsid w:val="00C53107"/>
    <w:rsid w:val="00C5459B"/>
    <w:rsid w:val="00C56A18"/>
    <w:rsid w:val="00C57822"/>
    <w:rsid w:val="00C61511"/>
    <w:rsid w:val="00C65816"/>
    <w:rsid w:val="00C711E6"/>
    <w:rsid w:val="00C7160C"/>
    <w:rsid w:val="00C85964"/>
    <w:rsid w:val="00C925AD"/>
    <w:rsid w:val="00C9551A"/>
    <w:rsid w:val="00CA02B2"/>
    <w:rsid w:val="00CA083B"/>
    <w:rsid w:val="00CA613A"/>
    <w:rsid w:val="00CA6B4F"/>
    <w:rsid w:val="00CB3C3F"/>
    <w:rsid w:val="00CC344B"/>
    <w:rsid w:val="00CC66A7"/>
    <w:rsid w:val="00CC6725"/>
    <w:rsid w:val="00CD0929"/>
    <w:rsid w:val="00CD3048"/>
    <w:rsid w:val="00CD3D2A"/>
    <w:rsid w:val="00CD6CBF"/>
    <w:rsid w:val="00CE465E"/>
    <w:rsid w:val="00CE6A50"/>
    <w:rsid w:val="00D01490"/>
    <w:rsid w:val="00D07251"/>
    <w:rsid w:val="00D103D6"/>
    <w:rsid w:val="00D1094A"/>
    <w:rsid w:val="00D112A3"/>
    <w:rsid w:val="00D134D7"/>
    <w:rsid w:val="00D1608D"/>
    <w:rsid w:val="00D241C0"/>
    <w:rsid w:val="00D315A3"/>
    <w:rsid w:val="00D361FC"/>
    <w:rsid w:val="00D36E7E"/>
    <w:rsid w:val="00D45644"/>
    <w:rsid w:val="00D47120"/>
    <w:rsid w:val="00D53BA7"/>
    <w:rsid w:val="00D61908"/>
    <w:rsid w:val="00D65194"/>
    <w:rsid w:val="00D678E4"/>
    <w:rsid w:val="00D756CD"/>
    <w:rsid w:val="00D80442"/>
    <w:rsid w:val="00D84885"/>
    <w:rsid w:val="00D87D3C"/>
    <w:rsid w:val="00D90714"/>
    <w:rsid w:val="00D91FA1"/>
    <w:rsid w:val="00D92D11"/>
    <w:rsid w:val="00D94923"/>
    <w:rsid w:val="00D972EC"/>
    <w:rsid w:val="00DA4A43"/>
    <w:rsid w:val="00DB1074"/>
    <w:rsid w:val="00DB1279"/>
    <w:rsid w:val="00DB1437"/>
    <w:rsid w:val="00DB4DB9"/>
    <w:rsid w:val="00DB5902"/>
    <w:rsid w:val="00DC39E6"/>
    <w:rsid w:val="00DC3CBB"/>
    <w:rsid w:val="00DC6E04"/>
    <w:rsid w:val="00DD633A"/>
    <w:rsid w:val="00DE05A0"/>
    <w:rsid w:val="00DE2D1D"/>
    <w:rsid w:val="00DE4100"/>
    <w:rsid w:val="00DE6124"/>
    <w:rsid w:val="00DF0F9F"/>
    <w:rsid w:val="00DF1703"/>
    <w:rsid w:val="00DF35ED"/>
    <w:rsid w:val="00DF7D7D"/>
    <w:rsid w:val="00E033A5"/>
    <w:rsid w:val="00E075FD"/>
    <w:rsid w:val="00E130CD"/>
    <w:rsid w:val="00E1788A"/>
    <w:rsid w:val="00E24E71"/>
    <w:rsid w:val="00E30144"/>
    <w:rsid w:val="00E31697"/>
    <w:rsid w:val="00E36DCB"/>
    <w:rsid w:val="00E37225"/>
    <w:rsid w:val="00E40BC7"/>
    <w:rsid w:val="00E43248"/>
    <w:rsid w:val="00E458FD"/>
    <w:rsid w:val="00E46CF5"/>
    <w:rsid w:val="00E51662"/>
    <w:rsid w:val="00E51E33"/>
    <w:rsid w:val="00E534D0"/>
    <w:rsid w:val="00E54291"/>
    <w:rsid w:val="00E57F66"/>
    <w:rsid w:val="00E604B5"/>
    <w:rsid w:val="00E62435"/>
    <w:rsid w:val="00E64AC0"/>
    <w:rsid w:val="00E6741B"/>
    <w:rsid w:val="00E67FAD"/>
    <w:rsid w:val="00E74637"/>
    <w:rsid w:val="00E80302"/>
    <w:rsid w:val="00E81876"/>
    <w:rsid w:val="00E81885"/>
    <w:rsid w:val="00E82DEB"/>
    <w:rsid w:val="00E90F28"/>
    <w:rsid w:val="00E91AA5"/>
    <w:rsid w:val="00E91C3D"/>
    <w:rsid w:val="00E92B57"/>
    <w:rsid w:val="00E94395"/>
    <w:rsid w:val="00E95689"/>
    <w:rsid w:val="00E959BC"/>
    <w:rsid w:val="00E96D35"/>
    <w:rsid w:val="00EA003F"/>
    <w:rsid w:val="00EA0E6C"/>
    <w:rsid w:val="00EA1F10"/>
    <w:rsid w:val="00EA62D0"/>
    <w:rsid w:val="00EB1FF8"/>
    <w:rsid w:val="00EB34D9"/>
    <w:rsid w:val="00EB43C3"/>
    <w:rsid w:val="00EC14A3"/>
    <w:rsid w:val="00EC1CA5"/>
    <w:rsid w:val="00EC366A"/>
    <w:rsid w:val="00EC493C"/>
    <w:rsid w:val="00ED00D9"/>
    <w:rsid w:val="00ED16D5"/>
    <w:rsid w:val="00ED4789"/>
    <w:rsid w:val="00ED6825"/>
    <w:rsid w:val="00EE0080"/>
    <w:rsid w:val="00EE1844"/>
    <w:rsid w:val="00EE3C57"/>
    <w:rsid w:val="00EE476B"/>
    <w:rsid w:val="00EE796B"/>
    <w:rsid w:val="00EF07F3"/>
    <w:rsid w:val="00EF4A6F"/>
    <w:rsid w:val="00EF6507"/>
    <w:rsid w:val="00F0006D"/>
    <w:rsid w:val="00F03B91"/>
    <w:rsid w:val="00F06585"/>
    <w:rsid w:val="00F256D9"/>
    <w:rsid w:val="00F25877"/>
    <w:rsid w:val="00F31399"/>
    <w:rsid w:val="00F31512"/>
    <w:rsid w:val="00F328DF"/>
    <w:rsid w:val="00F32EDF"/>
    <w:rsid w:val="00F3651C"/>
    <w:rsid w:val="00F373C6"/>
    <w:rsid w:val="00F43C6A"/>
    <w:rsid w:val="00F50BCC"/>
    <w:rsid w:val="00F51E81"/>
    <w:rsid w:val="00F536E7"/>
    <w:rsid w:val="00F55DB9"/>
    <w:rsid w:val="00F655C9"/>
    <w:rsid w:val="00F66028"/>
    <w:rsid w:val="00F7012A"/>
    <w:rsid w:val="00F768B4"/>
    <w:rsid w:val="00F814ED"/>
    <w:rsid w:val="00F81F87"/>
    <w:rsid w:val="00F83745"/>
    <w:rsid w:val="00F85FE8"/>
    <w:rsid w:val="00F90F16"/>
    <w:rsid w:val="00F91FF3"/>
    <w:rsid w:val="00FA202A"/>
    <w:rsid w:val="00FA4984"/>
    <w:rsid w:val="00FA6774"/>
    <w:rsid w:val="00FB1DD4"/>
    <w:rsid w:val="00FB3420"/>
    <w:rsid w:val="00FB3C26"/>
    <w:rsid w:val="00FB3D67"/>
    <w:rsid w:val="00FB6FD6"/>
    <w:rsid w:val="00FB7A65"/>
    <w:rsid w:val="00FC1C83"/>
    <w:rsid w:val="00FC26ED"/>
    <w:rsid w:val="00FC4B48"/>
    <w:rsid w:val="00FD1900"/>
    <w:rsid w:val="00FD2AD7"/>
    <w:rsid w:val="00FD5657"/>
    <w:rsid w:val="00FD6EC0"/>
    <w:rsid w:val="00FE021B"/>
    <w:rsid w:val="00FE0998"/>
    <w:rsid w:val="00FE7900"/>
    <w:rsid w:val="00FF03A7"/>
    <w:rsid w:val="00FF07E9"/>
    <w:rsid w:val="00FF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CF3D9"/>
  <w15:chartTrackingRefBased/>
  <w15:docId w15:val="{8121F31B-4511-4D80-AD49-2C6FBD448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s-E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4" w:qFormat="1"/>
    <w:lsdException w:name="heading 2" w:semiHidden="1" w:uiPriority="6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4B15"/>
    <w:pPr>
      <w:spacing w:before="40" w:after="40"/>
    </w:pPr>
    <w:rPr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1CADE4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B2198A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B2198A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Encabezadodefila">
    <w:name w:val="Encabezado de fila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formulario">
    <w:name w:val="Título de formulario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extodelatabla">
    <w:name w:val="Texto de la tabla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color w:val="1CADE4" w:themeColor="accent1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7E4B15"/>
    <w:rPr>
      <w:rFonts w:asciiTheme="majorHAnsi" w:eastAsiaTheme="majorEastAsia" w:hAnsiTheme="majorHAnsi" w:cstheme="majorBidi"/>
      <w:color w:val="1CADE4" w:themeColor="accent1"/>
      <w:szCs w:val="20"/>
    </w:rPr>
  </w:style>
  <w:style w:type="paragraph" w:styleId="Footer">
    <w:name w:val="footer"/>
    <w:basedOn w:val="Normal"/>
    <w:link w:val="FooterChar"/>
    <w:uiPriority w:val="99"/>
    <w:semiHidden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E4B15"/>
    <w:rPr>
      <w:color w:val="1CADE4" w:themeColor="accent1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unhideWhenUsed/>
    <w:qFormat/>
    <w:rsid w:val="00CA6B4F"/>
    <w:pPr>
      <w:numPr>
        <w:numId w:val="2"/>
      </w:numPr>
      <w:spacing w:before="100" w:after="100" w:line="240" w:lineRule="auto"/>
      <w:contextualSpacing/>
    </w:pPr>
    <w:rPr>
      <w:color w:val="auto"/>
      <w:szCs w:val="21"/>
    </w:rPr>
  </w:style>
  <w:style w:type="table" w:styleId="ListTable6Colorful">
    <w:name w:val="List Table 6 Colorful"/>
    <w:basedOn w:val="TableNormal"/>
    <w:uiPriority w:val="51"/>
    <w:rsid w:val="00400A51"/>
    <w:pPr>
      <w:spacing w:before="100" w:after="10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  <w:tblCellMar>
        <w:left w:w="115" w:type="dxa"/>
        <w:right w:w="115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rsid w:val="00E818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B15"/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B2198A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840325"/>
    <w:pPr>
      <w:ind w:left="720"/>
      <w:contextualSpacing/>
    </w:pPr>
  </w:style>
  <w:style w:type="table" w:styleId="GridTable5Dark-Accent2">
    <w:name w:val="Grid Table 5 Dark Accent 2"/>
    <w:basedOn w:val="TableNormal"/>
    <w:uiPriority w:val="50"/>
    <w:rsid w:val="004C3CF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4C3CF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C0DAD8" w:themeFill="accent6" w:themeFillTint="66"/>
      </w:tcPr>
    </w:tblStylePr>
  </w:style>
  <w:style w:type="paragraph" w:customStyle="1" w:styleId="paragraph">
    <w:name w:val="paragraph"/>
    <w:basedOn w:val="Normal"/>
    <w:rsid w:val="006F2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MX"/>
    </w:rPr>
  </w:style>
  <w:style w:type="character" w:customStyle="1" w:styleId="normaltextrun">
    <w:name w:val="normaltextrun"/>
    <w:basedOn w:val="DefaultParagraphFont"/>
    <w:rsid w:val="006F2AA7"/>
  </w:style>
  <w:style w:type="character" w:customStyle="1" w:styleId="eop">
    <w:name w:val="eop"/>
    <w:basedOn w:val="DefaultParagraphFont"/>
    <w:rsid w:val="006F2AA7"/>
  </w:style>
  <w:style w:type="character" w:styleId="CommentReference">
    <w:name w:val="annotation reference"/>
    <w:basedOn w:val="DefaultParagraphFont"/>
    <w:uiPriority w:val="99"/>
    <w:semiHidden/>
    <w:unhideWhenUsed/>
    <w:rsid w:val="00243B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3BF6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3BF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B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3BF6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55FDF"/>
    <w:pPr>
      <w:spacing w:before="0" w:after="200" w:line="240" w:lineRule="auto"/>
    </w:pPr>
    <w:rPr>
      <w:i/>
      <w:iCs/>
      <w:color w:val="335B74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776D4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3776D4"/>
    <w:rPr>
      <w:color w:val="6EAC1C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F237C"/>
    <w:pPr>
      <w:spacing w:before="240" w:after="0" w:line="259" w:lineRule="auto"/>
      <w:outlineLvl w:val="9"/>
    </w:pPr>
    <w:rPr>
      <w:color w:val="1481AB" w:themeColor="accent1" w:themeShade="BF"/>
      <w:sz w:val="32"/>
      <w:szCs w:val="32"/>
      <w:lang w:val="es-MX"/>
    </w:rPr>
  </w:style>
  <w:style w:type="paragraph" w:styleId="TOC1">
    <w:name w:val="toc 1"/>
    <w:basedOn w:val="Normal"/>
    <w:next w:val="Normal"/>
    <w:autoRedefine/>
    <w:uiPriority w:val="39"/>
    <w:unhideWhenUsed/>
    <w:rsid w:val="002F237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3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8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7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9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0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9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5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1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8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1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5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1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0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70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99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96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83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31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3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9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90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94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5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05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4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1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34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0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7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11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5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80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30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6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9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%20Constantino\AppData\Roaming\Microsoft\Templates\Acta%20de%20reuni&#243;n%20escolar%20azul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DB46A-FB0A-4F25-BA81-A6747F4160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BD313A-DDB1-404C-9E4A-EAB89AB98D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F2B59B9-E740-4279-A43A-D509F686CB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1ED7A1A-B5AD-4838-8D27-4EFF00729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 de reunión escolar azul.dotx</Template>
  <TotalTime>18</TotalTime>
  <Pages>35</Pages>
  <Words>2520</Words>
  <Characters>13864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BaoByte SA de CV</vt:lpstr>
      <vt:lpstr>BaoByte SA de CV</vt:lpstr>
    </vt:vector>
  </TitlesOfParts>
  <Company/>
  <LinksUpToDate>false</LinksUpToDate>
  <CharactersWithSpaces>16352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BaoByte SA de CV</dc:title>
  <dc:subject>BaoByte SA de CV</dc:subject>
  <dc:creator>Baobyte SA de CV</dc:creator>
  <cp:keywords>BaoByte Sa de CV</cp:keywords>
  <dc:description/>
  <cp:lastModifiedBy>Jose Orozco Orozco</cp:lastModifiedBy>
  <cp:revision>6</cp:revision>
  <dcterms:created xsi:type="dcterms:W3CDTF">2020-11-10T02:43:00Z</dcterms:created>
  <dcterms:modified xsi:type="dcterms:W3CDTF">2020-11-14T18:16:00Z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